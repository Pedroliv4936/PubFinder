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335601" w:rsidRPr="00335601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335601" w:rsidRDefault="00916520" w:rsidP="004B7E44">
            <w:pPr>
              <w:rPr>
                <w:color w:val="161718" w:themeColor="text1"/>
                <w:lang w:val="pt-PT"/>
              </w:rPr>
            </w:pPr>
            <w:r>
              <w:rPr>
                <w:noProof/>
                <w:color w:val="161718" w:themeColor="text1"/>
                <w:lang w:val="pt-PT" w:eastAsia="pt-PT"/>
              </w:rPr>
              <mc:AlternateContent>
                <mc:Choice Requires="wps">
                  <w:drawing>
                    <wp:anchor distT="0" distB="0" distL="114300" distR="114300" simplePos="0" relativeHeight="251660287" behindDoc="0" locked="0" layoutInCell="1" allowOverlap="1" wp14:anchorId="43AA7B6F" wp14:editId="7E4E1B46">
                      <wp:simplePos x="0" y="0"/>
                      <wp:positionH relativeFrom="margin">
                        <wp:posOffset>-601345</wp:posOffset>
                      </wp:positionH>
                      <wp:positionV relativeFrom="paragraph">
                        <wp:posOffset>-1264920</wp:posOffset>
                      </wp:positionV>
                      <wp:extent cx="6686550" cy="6813550"/>
                      <wp:effectExtent l="0" t="0" r="0" b="63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6550" cy="6813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5151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5521228" id="Rectangle 22" o:spid="_x0000_s1026" style="position:absolute;margin-left:-47.35pt;margin-top:-99.6pt;width:526.5pt;height:536.5pt;z-index:2516602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" fillcolor="#151515" stroked="f" strokeweight="2pt">
                      <w10:wrap anchorx="margin"/>
                    </v:rect>
                  </w:pict>
                </mc:Fallback>
              </mc:AlternateContent>
            </w:r>
            <w:r w:rsidR="004B7E44" w:rsidRPr="00335601">
              <w:rPr>
                <w:noProof/>
                <w:color w:val="161718" w:themeColor="text1"/>
                <w:lang w:val="pt-PT" w:eastAsia="pt-PT"/>
              </w:rPr>
              <mc:AlternateContent>
                <mc:Choice Requires="wps">
                  <w:drawing>
                    <wp:inline distT="0" distB="0" distL="0" distR="0" wp14:anchorId="19B94DDB" wp14:editId="74EC884C">
                      <wp:extent cx="5138670" cy="762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62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4B7E44" w:rsidRDefault="004B7E44" w:rsidP="004B7E44">
                                  <w:pPr>
                                    <w:pStyle w:val="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type w14:anchorId="19B94D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6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" filled="f" stroked="f" strokeweight=".5pt">
                      <v:textbox>
                        <w:txbxContent>
                          <w:p w:rsidR="004B7E44" w:rsidRPr="004B7E44" w:rsidRDefault="004B7E44" w:rsidP="004B7E44">
                            <w:pPr>
                              <w:pStyle w:val="Title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335601" w:rsidRDefault="004B7E44" w:rsidP="004B7E44">
            <w:pPr>
              <w:rPr>
                <w:color w:val="161718" w:themeColor="text1"/>
                <w:lang w:val="pt-PT"/>
              </w:rPr>
            </w:pPr>
          </w:p>
          <w:p w:rsidR="004B7E44" w:rsidRPr="00335601" w:rsidRDefault="00A11CF8" w:rsidP="004B7E44">
            <w:pPr>
              <w:rPr>
                <w:color w:val="161718" w:themeColor="text1"/>
                <w:lang w:val="pt-PT"/>
              </w:rPr>
            </w:pPr>
            <w:r w:rsidRPr="00335601">
              <w:rPr>
                <w:noProof/>
                <w:color w:val="161718" w:themeColor="text1"/>
                <w:lang w:val="pt-PT" w:eastAsia="pt-PT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3135BF3A" wp14:editId="75F5D2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2540635</wp:posOffset>
                      </wp:positionV>
                      <wp:extent cx="2524125" cy="904875"/>
                      <wp:effectExtent l="0" t="0" r="0" b="0"/>
                      <wp:wrapTight wrapText="bothSides">
                        <wp:wrapPolygon edited="0">
                          <wp:start x="489" y="0"/>
                          <wp:lineTo x="489" y="20918"/>
                          <wp:lineTo x="21029" y="20918"/>
                          <wp:lineTo x="21029" y="0"/>
                          <wp:lineTo x="489" y="0"/>
                        </wp:wrapPolygon>
                      </wp:wrapTight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125" cy="904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1C35FC" w:rsidRDefault="00A11CF8" w:rsidP="004B7E44">
                                  <w:pPr>
                                    <w:rPr>
                                      <w:color w:val="FFE400"/>
                                    </w:rPr>
                                  </w:pPr>
                                  <w:r w:rsidRPr="001C35FC">
                                    <w:rPr>
                                      <w:color w:val="FFE400"/>
                                    </w:rPr>
                                    <w:t>Franco Zalamena</w:t>
                                  </w:r>
                                </w:p>
                                <w:p w:rsidR="004B7E44" w:rsidRPr="001C35FC" w:rsidRDefault="00A11CF8" w:rsidP="004B7E44">
                                  <w:pPr>
                                    <w:rPr>
                                      <w:color w:val="FFE400"/>
                                    </w:rPr>
                                  </w:pPr>
                                  <w:r w:rsidRPr="001C35FC">
                                    <w:rPr>
                                      <w:color w:val="FFE400"/>
                                    </w:rPr>
                                    <w:t>50038682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3135BF3A" id="Text Box 7" o:spid="_x0000_s1027" type="#_x0000_t202" style="position:absolute;margin-left:0;margin-top:200.05pt;width:198.75pt;height:71.2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" filled="f" stroked="f" strokeweight=".5pt">
                      <v:textbox>
                        <w:txbxContent>
                          <w:p w:rsidR="004B7E44" w:rsidRPr="001C35FC" w:rsidRDefault="00A11CF8" w:rsidP="004B7E44">
                            <w:pPr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 xml:space="preserve">Franco </w:t>
                            </w:r>
                            <w:proofErr w:type="spellStart"/>
                            <w:r w:rsidRPr="001C35FC">
                              <w:rPr>
                                <w:color w:val="FFE400"/>
                              </w:rPr>
                              <w:t>Zalamena</w:t>
                            </w:r>
                            <w:proofErr w:type="spellEnd"/>
                          </w:p>
                          <w:p w:rsidR="004B7E44" w:rsidRPr="001C35FC" w:rsidRDefault="00A11CF8" w:rsidP="004B7E44">
                            <w:pPr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>50038682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Pr="00335601">
              <w:rPr>
                <w:noProof/>
                <w:color w:val="161718" w:themeColor="text1"/>
                <w:lang w:val="pt-PT" w:eastAsia="pt-PT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7287856C" wp14:editId="54167E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2016760</wp:posOffset>
                      </wp:positionV>
                      <wp:extent cx="2841625" cy="469265"/>
                      <wp:effectExtent l="0" t="0" r="0" b="6985"/>
                      <wp:wrapTight wrapText="bothSides">
                        <wp:wrapPolygon edited="0">
                          <wp:start x="434" y="0"/>
                          <wp:lineTo x="434" y="21045"/>
                          <wp:lineTo x="21141" y="21045"/>
                          <wp:lineTo x="21141" y="0"/>
                          <wp:lineTo x="434" y="0"/>
                        </wp:wrapPolygon>
                      </wp:wrapTight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4692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B7E44" w:rsidRPr="001C35FC" w:rsidRDefault="00A11CF8" w:rsidP="004B7E44">
                                  <w:pPr>
                                    <w:pStyle w:val="Heading1"/>
                                    <w:rPr>
                                      <w:color w:val="FFE400"/>
                                    </w:rPr>
                                  </w:pPr>
                                  <w:r w:rsidRPr="001C35FC">
                                    <w:rPr>
                                      <w:color w:val="FFE400"/>
                                    </w:rPr>
                                    <w:t>Carduino Inc.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7287856C" id="Text Box 6" o:spid="_x0000_s1028" type="#_x0000_t202" style="position:absolute;margin-left:0;margin-top:158.8pt;width:223.75pt;height:36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" filled="f" stroked="f" strokeweight=".5pt">
                      <v:textbox>
                        <w:txbxContent>
                          <w:p w:rsidR="004B7E44" w:rsidRPr="001C35FC" w:rsidRDefault="00A11CF8" w:rsidP="004B7E44">
                            <w:pPr>
                              <w:pStyle w:val="Heading1"/>
                              <w:rPr>
                                <w:color w:val="FFE400"/>
                              </w:rPr>
                            </w:pPr>
                            <w:proofErr w:type="spellStart"/>
                            <w:r w:rsidRPr="001C35FC">
                              <w:rPr>
                                <w:color w:val="FFE400"/>
                              </w:rPr>
                              <w:t>Carduino</w:t>
                            </w:r>
                            <w:proofErr w:type="spellEnd"/>
                            <w:r w:rsidRPr="001C35FC">
                              <w:rPr>
                                <w:color w:val="FFE400"/>
                              </w:rPr>
                              <w:t xml:space="preserve"> Inc.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  <w:r w:rsidR="004B7E44" w:rsidRPr="00335601">
              <w:rPr>
                <w:noProof/>
                <w:color w:val="161718" w:themeColor="text1"/>
                <w:lang w:val="pt-PT" w:eastAsia="pt-PT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7E051D89" wp14:editId="254B07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673735</wp:posOffset>
                      </wp:positionV>
                      <wp:extent cx="5138420" cy="1152525"/>
                      <wp:effectExtent l="0" t="0" r="0" b="0"/>
                      <wp:wrapTight wrapText="bothSides">
                        <wp:wrapPolygon edited="0">
                          <wp:start x="240" y="0"/>
                          <wp:lineTo x="240" y="21064"/>
                          <wp:lineTo x="21301" y="21064"/>
                          <wp:lineTo x="21301" y="0"/>
                          <wp:lineTo x="240" y="0"/>
                        </wp:wrapPolygon>
                      </wp:wrapTight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420" cy="11525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11CF8" w:rsidRPr="001C35FC" w:rsidRDefault="00A11CF8" w:rsidP="004B7E44">
                                  <w:pPr>
                                    <w:pStyle w:val="Subtitle"/>
                                    <w:rPr>
                                      <w:color w:val="FFE400"/>
                                    </w:rPr>
                                  </w:pPr>
                                  <w:r w:rsidRPr="001C35FC">
                                    <w:rPr>
                                      <w:color w:val="FFE400"/>
                                    </w:rPr>
                                    <w:t xml:space="preserve">Franco Zalamena </w:t>
                                  </w:r>
                                </w:p>
                                <w:p w:rsidR="00A11CF8" w:rsidRPr="001C35FC" w:rsidRDefault="00A11CF8" w:rsidP="004B7E44">
                                  <w:pPr>
                                    <w:pStyle w:val="Subtitle"/>
                                    <w:rPr>
                                      <w:color w:val="FFE400"/>
                                    </w:rPr>
                                  </w:pPr>
                                  <w:r w:rsidRPr="001C35FC">
                                    <w:rPr>
                                      <w:color w:val="FFE400"/>
                                    </w:rPr>
                                    <w:t>Pedro Oliveira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shape w14:anchorId="7E051D89" id="Text Box 3" o:spid="_x0000_s1029" type="#_x0000_t202" style="position:absolute;margin-left:0;margin-top:53.05pt;width:404.6pt;height:90.7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" filled="f" stroked="f" strokeweight=".5pt">
                      <v:textbox>
                        <w:txbxContent>
                          <w:p w:rsidR="00A11CF8" w:rsidRPr="001C35FC" w:rsidRDefault="00A11CF8" w:rsidP="004B7E44">
                            <w:pPr>
                              <w:pStyle w:val="Subtitle"/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 xml:space="preserve">Franco </w:t>
                            </w:r>
                            <w:proofErr w:type="spellStart"/>
                            <w:r w:rsidRPr="001C35FC">
                              <w:rPr>
                                <w:color w:val="FFE400"/>
                              </w:rPr>
                              <w:t>Zalamena</w:t>
                            </w:r>
                            <w:proofErr w:type="spellEnd"/>
                            <w:r w:rsidRPr="001C35FC">
                              <w:rPr>
                                <w:color w:val="FFE400"/>
                              </w:rPr>
                              <w:t xml:space="preserve"> </w:t>
                            </w:r>
                          </w:p>
                          <w:p w:rsidR="00A11CF8" w:rsidRPr="001C35FC" w:rsidRDefault="00A11CF8" w:rsidP="004B7E44">
                            <w:pPr>
                              <w:pStyle w:val="Subtitle"/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>Pedro Oliveira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  <w:tr w:rsidR="00335601" w:rsidRPr="00335601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335601" w:rsidRDefault="004B7E44" w:rsidP="004B7E44">
            <w:pPr>
              <w:rPr>
                <w:color w:val="161718" w:themeColor="text1"/>
                <w:lang w:val="pt-PT"/>
              </w:rPr>
            </w:pPr>
          </w:p>
          <w:p w:rsidR="004B7E44" w:rsidRPr="00335601" w:rsidRDefault="004B7E44" w:rsidP="004B7E44">
            <w:pPr>
              <w:rPr>
                <w:color w:val="161718" w:themeColor="text1"/>
                <w:lang w:val="pt-PT"/>
              </w:rPr>
            </w:pPr>
          </w:p>
        </w:tc>
      </w:tr>
    </w:tbl>
    <w:p w:rsidR="004B7E44" w:rsidRPr="00335601" w:rsidRDefault="004253B6" w:rsidP="004B7E44">
      <w:pPr>
        <w:rPr>
          <w:color w:val="161718" w:themeColor="text1"/>
          <w:lang w:val="pt-PT"/>
        </w:rPr>
      </w:pPr>
      <w:r>
        <w:rPr>
          <w:noProof/>
          <w:color w:val="161718" w:themeColor="text1"/>
          <w:lang w:val="pt-PT" w:eastAsia="pt-PT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D863A78" wp14:editId="517DEC87">
                <wp:simplePos x="0" y="0"/>
                <wp:positionH relativeFrom="page">
                  <wp:align>left</wp:align>
                </wp:positionH>
                <wp:positionV relativeFrom="paragraph">
                  <wp:posOffset>-400050</wp:posOffset>
                </wp:positionV>
                <wp:extent cx="7839075" cy="10039350"/>
                <wp:effectExtent l="0" t="0" r="9525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9075" cy="1003935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5459EC" id="Rectangle 21" o:spid="_x0000_s1026" style="position:absolute;margin-left:0;margin-top:-31.5pt;width:617.25pt;height:790.5pt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" fillcolor="#353535" stroked="f" strokeweight="2pt">
                <w10:wrap anchorx="page"/>
              </v:rect>
            </w:pict>
          </mc:Fallback>
        </mc:AlternateContent>
      </w:r>
    </w:p>
    <w:p w:rsidR="004B7E44" w:rsidRPr="00335601" w:rsidRDefault="004253B6">
      <w:pPr>
        <w:spacing w:after="200"/>
        <w:rPr>
          <w:color w:val="161718" w:themeColor="text1"/>
          <w:lang w:val="pt-PT"/>
        </w:rPr>
      </w:pPr>
      <w:r w:rsidRPr="00335601">
        <w:rPr>
          <w:noProof/>
          <w:color w:val="161718" w:themeColor="text1"/>
          <w:lang w:val="pt-PT" w:eastAsia="pt-PT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106353E" wp14:editId="66352B24">
                <wp:simplePos x="0" y="0"/>
                <wp:positionH relativeFrom="column">
                  <wp:posOffset>1725930</wp:posOffset>
                </wp:positionH>
                <wp:positionV relativeFrom="paragraph">
                  <wp:posOffset>5369560</wp:posOffset>
                </wp:positionV>
                <wp:extent cx="2214880" cy="847725"/>
                <wp:effectExtent l="0" t="0" r="0" b="0"/>
                <wp:wrapTight wrapText="bothSides">
                  <wp:wrapPolygon edited="0">
                    <wp:start x="557" y="0"/>
                    <wp:lineTo x="557" y="20872"/>
                    <wp:lineTo x="20993" y="20872"/>
                    <wp:lineTo x="20993" y="0"/>
                    <wp:lineTo x="557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B7E44" w:rsidRPr="001C35FC" w:rsidRDefault="00A11CF8" w:rsidP="004B7E44">
                            <w:pPr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>Pedro Oliveira</w:t>
                            </w:r>
                          </w:p>
                          <w:p w:rsidR="004B7E44" w:rsidRPr="001C35FC" w:rsidRDefault="00A11CF8" w:rsidP="004B7E44">
                            <w:pPr>
                              <w:rPr>
                                <w:color w:val="FFE400"/>
                              </w:rPr>
                            </w:pPr>
                            <w:r w:rsidRPr="001C35FC">
                              <w:rPr>
                                <w:color w:val="FFE400"/>
                              </w:rPr>
                              <w:t>50039057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06353E" id="Text Box 10" o:spid="_x0000_s1030" type="#_x0000_t202" style="position:absolute;margin-left:135.9pt;margin-top:422.8pt;width:174.4pt;height:66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" filled="f" stroked="f" strokeweight=".5pt">
                <v:textbox>
                  <w:txbxContent>
                    <w:p w:rsidR="004B7E44" w:rsidRPr="001C35FC" w:rsidRDefault="00A11CF8" w:rsidP="004B7E44">
                      <w:pPr>
                        <w:rPr>
                          <w:color w:val="FFE400"/>
                        </w:rPr>
                      </w:pPr>
                      <w:r w:rsidRPr="001C35FC">
                        <w:rPr>
                          <w:color w:val="FFE400"/>
                        </w:rPr>
                        <w:t>Pedro Oliveira</w:t>
                      </w:r>
                    </w:p>
                    <w:p w:rsidR="004B7E44" w:rsidRPr="001C35FC" w:rsidRDefault="00A11CF8" w:rsidP="004B7E44">
                      <w:pPr>
                        <w:rPr>
                          <w:color w:val="FFE400"/>
                        </w:rPr>
                      </w:pPr>
                      <w:r w:rsidRPr="001C35FC">
                        <w:rPr>
                          <w:color w:val="FFE400"/>
                        </w:rPr>
                        <w:t>50039057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 w:eastAsia="pt-PT"/>
        </w:rPr>
        <w:drawing>
          <wp:anchor distT="0" distB="0" distL="114300" distR="114300" simplePos="0" relativeHeight="251667456" behindDoc="0" locked="0" layoutInCell="1" allowOverlap="1" wp14:anchorId="02816A74" wp14:editId="39DDA34E">
            <wp:simplePos x="0" y="0"/>
            <wp:positionH relativeFrom="margin">
              <wp:align>left</wp:align>
            </wp:positionH>
            <wp:positionV relativeFrom="paragraph">
              <wp:posOffset>768984</wp:posOffset>
            </wp:positionV>
            <wp:extent cx="3333750" cy="2724949"/>
            <wp:effectExtent l="0" t="0" r="0" b="0"/>
            <wp:wrapNone/>
            <wp:docPr id="12" name="Picture 12" descr="https://lh3.googleusercontent.com/kvITCEa2zFFFjC99LXTmMC4xfwq5RN9T55BMMlhSJ2jg2mQ08peh3I9xi57lGc7IeSWbdiLog8t9lYOhoi9sHTk-pNVsa4ZIvTm3jK6DGenDVxRGvAV8crXCCApvU4aHhtavdARMZ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kvITCEa2zFFFjC99LXTmMC4xfwq5RN9T55BMMlhSJ2jg2mQ08peh3I9xi57lGc7IeSWbdiLog8t9lYOhoi9sHTk-pNVsa4ZIvTm3jK6DGenDVxRGvAV8crXCCApvU4aHhtavdARMZY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015" cy="273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CF8" w:rsidRPr="00335601">
        <w:rPr>
          <w:noProof/>
          <w:color w:val="161718" w:themeColor="text1"/>
          <w:lang w:val="pt-PT" w:eastAsia="pt-PT"/>
        </w:rPr>
        <w:drawing>
          <wp:anchor distT="0" distB="0" distL="114300" distR="114300" simplePos="0" relativeHeight="251666432" behindDoc="1" locked="0" layoutInCell="1" allowOverlap="1" wp14:anchorId="06CEC5E7" wp14:editId="458ADBE0">
            <wp:simplePos x="0" y="0"/>
            <wp:positionH relativeFrom="margin">
              <wp:align>left</wp:align>
            </wp:positionH>
            <wp:positionV relativeFrom="paragraph">
              <wp:posOffset>7747635</wp:posOffset>
            </wp:positionV>
            <wp:extent cx="116205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246" y="21246"/>
                <wp:lineTo x="21246" y="0"/>
                <wp:lineTo x="0" y="0"/>
              </wp:wrapPolygon>
            </wp:wrapTight>
            <wp:docPr id="9" name="Picture 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335601">
        <w:rPr>
          <w:color w:val="161718" w:themeColor="text1"/>
          <w:lang w:val="pt-PT"/>
        </w:rPr>
        <w:br w:type="page"/>
      </w:r>
    </w:p>
    <w:p w:rsidR="004B7E44" w:rsidRPr="00335601" w:rsidRDefault="00335601" w:rsidP="004B7E44">
      <w:pPr>
        <w:pStyle w:val="Heading2"/>
        <w:spacing w:after="500"/>
        <w:rPr>
          <w:color w:val="161718" w:themeColor="text1"/>
          <w:lang w:val="pt-PT"/>
        </w:rPr>
      </w:pPr>
      <w:r w:rsidRPr="00335601">
        <w:rPr>
          <w:color w:val="161718" w:themeColor="text1"/>
          <w:lang w:val="pt-PT"/>
        </w:rPr>
        <w:lastRenderedPageBreak/>
        <w:t>Relatório</w:t>
      </w:r>
    </w:p>
    <w:p w:rsidR="004B7E44" w:rsidRPr="00335601" w:rsidRDefault="0023720D" w:rsidP="00A11CF8">
      <w:pPr>
        <w:pStyle w:val="Heading3"/>
        <w:tabs>
          <w:tab w:val="left" w:pos="2550"/>
        </w:tabs>
        <w:rPr>
          <w:b/>
          <w:i w:val="0"/>
          <w:color w:val="161718" w:themeColor="text1"/>
          <w:sz w:val="44"/>
          <w:lang w:val="pt-PT"/>
        </w:rPr>
      </w:pPr>
      <w:r w:rsidRPr="00335601">
        <w:rPr>
          <w:b/>
          <w:i w:val="0"/>
          <w:color w:val="161718" w:themeColor="text1"/>
          <w:sz w:val="44"/>
          <w:lang w:val="pt-PT"/>
        </w:rPr>
        <w:t>Descrição do projeto</w:t>
      </w:r>
    </w:p>
    <w:p w:rsidR="004B7E44" w:rsidRPr="00335601" w:rsidRDefault="004B7E44" w:rsidP="004B7E44">
      <w:pPr>
        <w:rPr>
          <w:rFonts w:eastAsia="Times New Roman"/>
          <w:color w:val="161718" w:themeColor="text1"/>
          <w:lang w:val="pt-PT"/>
        </w:rPr>
      </w:pPr>
    </w:p>
    <w:p w:rsidR="00335601" w:rsidRPr="00335601" w:rsidRDefault="00335601" w:rsidP="00CF27A7">
      <w:pPr>
        <w:ind w:firstLine="720"/>
        <w:rPr>
          <w:b/>
          <w:color w:val="161718" w:themeColor="text1"/>
          <w:lang w:val="pt-PT"/>
        </w:rPr>
      </w:pPr>
      <w:r w:rsidRPr="00335601">
        <w:rPr>
          <w:b/>
          <w:color w:val="161718" w:themeColor="text1"/>
          <w:lang w:val="pt-PT"/>
        </w:rPr>
        <w:t>Descrição:</w:t>
      </w:r>
    </w:p>
    <w:p w:rsidR="006937DA" w:rsidRDefault="00DE2AE9" w:rsidP="004253B6">
      <w:pPr>
        <w:ind w:firstLine="720"/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>A nossa</w:t>
      </w:r>
      <w:r w:rsidRPr="00DE2AE9">
        <w:rPr>
          <w:color w:val="161718" w:themeColor="text1"/>
          <w:lang w:val="pt-PT"/>
        </w:rPr>
        <w:t xml:space="preserve"> aplicação </w:t>
      </w:r>
      <w:r>
        <w:rPr>
          <w:color w:val="161718" w:themeColor="text1"/>
          <w:lang w:val="pt-PT"/>
        </w:rPr>
        <w:t xml:space="preserve">tem como objetivo </w:t>
      </w:r>
      <w:r w:rsidRPr="00DE2AE9">
        <w:rPr>
          <w:color w:val="161718" w:themeColor="text1"/>
          <w:lang w:val="pt-PT"/>
        </w:rPr>
        <w:t>informar o utilizador dos bares de uma certa localização, o preço das bebidas nesses bares e quais bebidas são</w:t>
      </w:r>
      <w:r>
        <w:rPr>
          <w:color w:val="161718" w:themeColor="text1"/>
          <w:lang w:val="pt-PT"/>
        </w:rPr>
        <w:t xml:space="preserve"> servidas com o seu preço especí</w:t>
      </w:r>
      <w:r w:rsidRPr="00DE2AE9">
        <w:rPr>
          <w:color w:val="161718" w:themeColor="text1"/>
          <w:lang w:val="pt-PT"/>
        </w:rPr>
        <w:t>fico para este bar. Algumas apps que nos baseamos foram o Yelp, zomato (os utilizadores avaliam os restaurantes dão a sua opiniao), Google Maps (encontrar a localização do utilizador e do bar).</w:t>
      </w:r>
    </w:p>
    <w:p w:rsidR="00DE2AE9" w:rsidRDefault="00DE2AE9" w:rsidP="00DE2AE9">
      <w:pPr>
        <w:ind w:firstLine="720"/>
        <w:rPr>
          <w:b/>
          <w:bCs/>
          <w:color w:val="161718" w:themeColor="text1"/>
          <w:lang w:val="pt-PT"/>
        </w:rPr>
      </w:pPr>
    </w:p>
    <w:p w:rsidR="00DE2AE9" w:rsidRPr="00DE2AE9" w:rsidRDefault="00DE2AE9" w:rsidP="00DE2AE9">
      <w:pPr>
        <w:ind w:firstLine="720"/>
        <w:rPr>
          <w:b/>
          <w:bCs/>
          <w:color w:val="161718" w:themeColor="text1"/>
          <w:lang w:val="pt-PT"/>
        </w:rPr>
      </w:pPr>
      <w:r w:rsidRPr="00DE2AE9">
        <w:rPr>
          <w:b/>
          <w:bCs/>
          <w:color w:val="161718" w:themeColor="text1"/>
          <w:lang w:val="pt-PT"/>
        </w:rPr>
        <w:t>Cenário principal</w:t>
      </w:r>
    </w:p>
    <w:p w:rsidR="00DE2AE9" w:rsidRPr="00DE2AE9" w:rsidRDefault="00DE2AE9" w:rsidP="00DE2AE9">
      <w:pPr>
        <w:numPr>
          <w:ilvl w:val="0"/>
          <w:numId w:val="2"/>
        </w:numPr>
        <w:rPr>
          <w:color w:val="161718" w:themeColor="text1"/>
          <w:lang w:val="pt-PT"/>
        </w:rPr>
      </w:pPr>
      <w:r w:rsidRPr="00DE2AE9">
        <w:rPr>
          <w:color w:val="161718" w:themeColor="text1"/>
          <w:lang w:val="pt-PT"/>
        </w:rPr>
        <w:t xml:space="preserve">Utilizador tem uma determinada quantidade de dinheiro para gastar para essa noite, liga a aplicação e descobre os bares e </w:t>
      </w:r>
      <w:r w:rsidR="004930DB" w:rsidRPr="00DE2AE9">
        <w:rPr>
          <w:color w:val="161718" w:themeColor="text1"/>
          <w:lang w:val="pt-PT"/>
        </w:rPr>
        <w:t>os preços</w:t>
      </w:r>
      <w:r w:rsidRPr="00DE2AE9">
        <w:rPr>
          <w:color w:val="161718" w:themeColor="text1"/>
          <w:lang w:val="pt-PT"/>
        </w:rPr>
        <w:t xml:space="preserve"> das bebidas destes.</w:t>
      </w:r>
    </w:p>
    <w:p w:rsidR="00DE2AE9" w:rsidRPr="00DE2AE9" w:rsidRDefault="00830B2E" w:rsidP="00DE2AE9">
      <w:pPr>
        <w:ind w:firstLine="720"/>
        <w:rPr>
          <w:b/>
          <w:bCs/>
          <w:color w:val="161718" w:themeColor="text1"/>
          <w:lang w:val="pt-PT"/>
        </w:rPr>
      </w:pPr>
      <w:r>
        <w:rPr>
          <w:b/>
          <w:bCs/>
          <w:color w:val="161718" w:themeColor="text1"/>
          <w:lang w:val="pt-PT"/>
        </w:rPr>
        <w:t>Cená</w:t>
      </w:r>
      <w:r w:rsidR="00DE2AE9" w:rsidRPr="00DE2AE9">
        <w:rPr>
          <w:b/>
          <w:bCs/>
          <w:color w:val="161718" w:themeColor="text1"/>
          <w:lang w:val="pt-PT"/>
        </w:rPr>
        <w:t>rios secundarios:</w:t>
      </w:r>
    </w:p>
    <w:p w:rsidR="00830B2E" w:rsidRDefault="00830B2E" w:rsidP="004B7E44">
      <w:pPr>
        <w:numPr>
          <w:ilvl w:val="0"/>
          <w:numId w:val="3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>O utilizador pesquisar os bares pelo nome ou pela morada destes.</w:t>
      </w:r>
    </w:p>
    <w:p w:rsidR="00830B2E" w:rsidRDefault="00830B2E" w:rsidP="004B7E44">
      <w:pPr>
        <w:numPr>
          <w:ilvl w:val="0"/>
          <w:numId w:val="3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>Avaliar bebidas de um bar e ver a média das avaliações desta.</w:t>
      </w:r>
    </w:p>
    <w:p w:rsidR="00830B2E" w:rsidRDefault="00830B2E" w:rsidP="004B7E44">
      <w:pPr>
        <w:numPr>
          <w:ilvl w:val="0"/>
          <w:numId w:val="3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>Utilizador poder adicionar novos bares e bebidas à base de dados.</w:t>
      </w: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Pr="00830B2E" w:rsidRDefault="00BC1F50" w:rsidP="00BC1F50">
      <w:pPr>
        <w:rPr>
          <w:color w:val="161718" w:themeColor="text1"/>
          <w:lang w:val="pt-PT"/>
        </w:rPr>
      </w:pPr>
    </w:p>
    <w:p w:rsidR="00BC1F50" w:rsidRDefault="00BC1F50" w:rsidP="00BC1F50">
      <w:pPr>
        <w:rPr>
          <w:color w:val="161718" w:themeColor="text1"/>
          <w:lang w:val="pt-PT"/>
        </w:rPr>
      </w:pPr>
    </w:p>
    <w:p w:rsidR="00BC1F50" w:rsidRDefault="004253B6" w:rsidP="00BC1F50">
      <w:pPr>
        <w:rPr>
          <w:rFonts w:asciiTheme="majorHAnsi" w:hAnsiTheme="majorHAnsi"/>
          <w:b/>
          <w:color w:val="161718" w:themeColor="text1"/>
          <w:sz w:val="44"/>
          <w:lang w:val="pt-PT"/>
        </w:rPr>
      </w:pPr>
      <w:r>
        <w:rPr>
          <w:rFonts w:asciiTheme="majorHAnsi" w:hAnsiTheme="majorHAnsi"/>
          <w:b/>
          <w:color w:val="161718" w:themeColor="text1"/>
          <w:sz w:val="44"/>
          <w:lang w:val="pt-PT"/>
        </w:rPr>
        <w:lastRenderedPageBreak/>
        <w:t>User Manual:</w:t>
      </w:r>
    </w:p>
    <w:p w:rsidR="00BC1F50" w:rsidRPr="00BC1F50" w:rsidRDefault="00BC1F50" w:rsidP="00BC1F50">
      <w:pPr>
        <w:rPr>
          <w:rFonts w:eastAsia="Times New Roman" w:cstheme="minorHAnsi"/>
          <w:b/>
          <w:bCs/>
          <w:color w:val="000000"/>
          <w:lang w:val="pt-PT" w:eastAsia="pt-PT"/>
        </w:rPr>
      </w:pPr>
      <w:r w:rsidRPr="00BC1F50">
        <w:rPr>
          <w:rFonts w:eastAsia="Times New Roman" w:cstheme="minorHAnsi"/>
          <w:b/>
          <w:bCs/>
          <w:color w:val="000000"/>
          <w:lang w:val="pt-PT" w:eastAsia="pt-PT"/>
        </w:rPr>
        <w:t>Ecrã Inicial</w:t>
      </w:r>
    </w:p>
    <w:p w:rsidR="00BC1F50" w:rsidRPr="00BC1F50" w:rsidRDefault="00BC1F50" w:rsidP="00BC1F50">
      <w:pPr>
        <w:rPr>
          <w:rFonts w:asciiTheme="majorHAnsi" w:hAnsiTheme="majorHAnsi"/>
          <w:b/>
          <w:color w:val="161718" w:themeColor="text1"/>
          <w:sz w:val="52"/>
          <w:lang w:val="pt-PT"/>
        </w:rPr>
      </w:pPr>
      <w:r w:rsidRPr="00BC1F50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  <w:lang w:val="pt-PT" w:eastAsia="pt-PT"/>
        </w:rPr>
        <w:drawing>
          <wp:inline distT="0" distB="0" distL="0" distR="0" wp14:anchorId="455DCF08" wp14:editId="3ADC2E36">
            <wp:extent cx="5943600" cy="4457700"/>
            <wp:effectExtent l="0" t="0" r="0" b="0"/>
            <wp:docPr id="25" name="Picture 25" descr="https://lh3.googleusercontent.com/xn7CY0pS0WiGkguIxfiejnttSbxzblu1Yj_BMOpxDGuUCZ0MRAGlaeOzqbpmrhRmiYcbuC-tcPAd6PKG3hTgdoTht_0gZlxdBmOD-eYo_fdAEs3PDLNKLZb1xgLC8hj_NjdPdf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xn7CY0pS0WiGkguIxfiejnttSbxzblu1Yj_BMOpxDGuUCZ0MRAGlaeOzqbpmrhRmiYcbuC-tcPAd6PKG3hTgdoTht_0gZlxdBmOD-eYo_fdAEs3PDLNKLZb1xgLC8hj_NjdPdfa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50" w:rsidRPr="00BC1F50" w:rsidRDefault="00BC1F50" w:rsidP="00BC1F50">
      <w:pPr>
        <w:spacing w:line="240" w:lineRule="auto"/>
        <w:ind w:firstLine="720"/>
        <w:rPr>
          <w:rFonts w:eastAsia="Times New Roman" w:cstheme="minorHAnsi"/>
          <w:color w:val="000000"/>
          <w:lang w:val="pt-PT" w:eastAsia="pt-PT"/>
        </w:rPr>
      </w:pPr>
      <w:r w:rsidRPr="00BC1F50">
        <w:rPr>
          <w:rFonts w:eastAsia="Times New Roman" w:cstheme="minorHAnsi"/>
          <w:color w:val="000000"/>
          <w:lang w:val="pt-PT" w:eastAsia="pt-PT"/>
        </w:rPr>
        <w:t xml:space="preserve">O utilizador poderá preencher a </w:t>
      </w:r>
      <w:r w:rsidRPr="00BC1F50">
        <w:rPr>
          <w:rFonts w:eastAsia="Times New Roman" w:cstheme="minorHAnsi"/>
          <w:color w:val="FFFFFF"/>
          <w:shd w:val="clear" w:color="auto" w:fill="9900FF"/>
          <w:lang w:val="pt-PT" w:eastAsia="pt-PT"/>
        </w:rPr>
        <w:t>barra de pesquisas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com o nome de um bar ou com uma morada e carregar na tecla Enter quando finalizar. </w:t>
      </w:r>
      <w:r>
        <w:rPr>
          <w:rFonts w:eastAsia="Times New Roman" w:cstheme="minorHAnsi"/>
          <w:color w:val="000000"/>
          <w:lang w:val="pt-PT" w:eastAsia="pt-PT"/>
        </w:rPr>
        <w:t xml:space="preserve">Vai ser 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direcionado para o ecrã </w:t>
      </w:r>
      <w:r>
        <w:rPr>
          <w:rFonts w:eastAsia="Times New Roman" w:cstheme="minorHAnsi"/>
          <w:color w:val="000000"/>
          <w:lang w:val="pt-PT" w:eastAsia="pt-PT"/>
        </w:rPr>
        <w:t>“</w:t>
      </w:r>
      <w:r w:rsidRPr="00BC1F50">
        <w:rPr>
          <w:rFonts w:eastAsia="Times New Roman" w:cstheme="minorHAnsi"/>
          <w:color w:val="000000"/>
          <w:lang w:val="pt-PT" w:eastAsia="pt-PT"/>
        </w:rPr>
        <w:t>Pub</w:t>
      </w:r>
      <w:r>
        <w:rPr>
          <w:rFonts w:eastAsia="Times New Roman" w:cstheme="minorHAnsi"/>
          <w:color w:val="000000"/>
          <w:lang w:val="pt-PT" w:eastAsia="pt-PT"/>
        </w:rPr>
        <w:t>”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do bar que colocou ou para o bar mais próximo da morada que colocou.</w:t>
      </w:r>
    </w:p>
    <w:p w:rsidR="00BC1F50" w:rsidRPr="00BC1F50" w:rsidRDefault="00BC1F50" w:rsidP="00BC1F50">
      <w:pPr>
        <w:spacing w:line="240" w:lineRule="auto"/>
        <w:ind w:firstLine="720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BC1F50">
        <w:rPr>
          <w:rFonts w:eastAsia="Times New Roman" w:cstheme="minorHAnsi"/>
          <w:color w:val="000000"/>
          <w:lang w:val="pt-PT" w:eastAsia="pt-PT"/>
        </w:rPr>
        <w:t xml:space="preserve">Na parte de cima desta tela, o utilizador poderá também carregar no botão </w:t>
      </w:r>
      <w:r w:rsidRPr="00BC1F50">
        <w:rPr>
          <w:rFonts w:eastAsia="Times New Roman" w:cstheme="minorHAnsi"/>
          <w:color w:val="000000"/>
          <w:shd w:val="clear" w:color="auto" w:fill="00FF00"/>
          <w:lang w:val="pt-PT" w:eastAsia="pt-PT"/>
        </w:rPr>
        <w:t>Bebidas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, no botão </w:t>
      </w:r>
      <w:r w:rsidRPr="00BC1F50">
        <w:rPr>
          <w:rFonts w:eastAsia="Times New Roman" w:cstheme="minorHAnsi"/>
          <w:color w:val="000000"/>
          <w:shd w:val="clear" w:color="auto" w:fill="00FF00"/>
          <w:lang w:val="pt-PT" w:eastAsia="pt-PT"/>
        </w:rPr>
        <w:t>Perfil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de forma a ser encaminhado para os respetivos ecrãs.</w:t>
      </w:r>
    </w:p>
    <w:p w:rsidR="00BC1F50" w:rsidRPr="00BC1F50" w:rsidRDefault="00BC1F50" w:rsidP="00BC1F50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BC1F50">
        <w:rPr>
          <w:rFonts w:eastAsia="Times New Roman" w:cstheme="minorHAnsi"/>
          <w:color w:val="000000"/>
          <w:lang w:val="pt-PT" w:eastAsia="pt-PT"/>
        </w:rPr>
        <w:tab/>
      </w:r>
      <w:r w:rsidRPr="00BC1F50">
        <w:rPr>
          <w:rFonts w:eastAsia="Times New Roman" w:cstheme="minorHAnsi"/>
          <w:color w:val="FFFFFF"/>
          <w:shd w:val="clear" w:color="auto" w:fill="0000FF"/>
          <w:lang w:val="pt-PT" w:eastAsia="pt-PT"/>
        </w:rPr>
        <w:t>Na parte de baixo desta tela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, o utilizador pode carregar no botão </w:t>
      </w:r>
      <w:r w:rsidRPr="00BC1F50">
        <w:rPr>
          <w:rFonts w:eastAsia="Times New Roman" w:cstheme="minorHAnsi"/>
          <w:color w:val="000000"/>
          <w:shd w:val="clear" w:color="auto" w:fill="FFE400"/>
          <w:lang w:val="pt-PT" w:eastAsia="pt-PT"/>
        </w:rPr>
        <w:t>“Adicionar Informação”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caso este deseje adicionar um bar ou uma bebida à base de dados. Será encaminhado para o ecrã Adicionar Info.</w:t>
      </w:r>
    </w:p>
    <w:p w:rsidR="00BC1F50" w:rsidRDefault="00BC1F50" w:rsidP="00BC1F50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  <w:r w:rsidRPr="00BC1F50">
        <w:rPr>
          <w:rFonts w:eastAsia="Times New Roman" w:cstheme="minorHAnsi"/>
          <w:color w:val="000000"/>
          <w:lang w:val="pt-PT" w:eastAsia="pt-PT"/>
        </w:rPr>
        <w:tab/>
        <w:t xml:space="preserve">Caso o utilizador seja um administrador da aplicação terá um botão </w:t>
      </w:r>
      <w:r w:rsidRPr="00BC1F50">
        <w:rPr>
          <w:rFonts w:eastAsia="Times New Roman" w:cstheme="minorHAnsi"/>
          <w:color w:val="FFFFFF"/>
          <w:shd w:val="clear" w:color="auto" w:fill="FF0000"/>
          <w:lang w:val="pt-PT" w:eastAsia="pt-PT"/>
        </w:rPr>
        <w:t>“Check New Requests”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onde será encaminhado para o ecrã CheckNewRequests, onde poderá ver todos os pedidos pendentes e aprovar ou recusar os pedidos.</w:t>
      </w:r>
    </w:p>
    <w:p w:rsidR="00C31229" w:rsidRDefault="00C31229" w:rsidP="00BC1F50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C31229" w:rsidRPr="00BC1F50" w:rsidRDefault="00C31229" w:rsidP="00BC1F50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BC1F50" w:rsidRDefault="00BC1F50" w:rsidP="00BC1F50">
      <w:pPr>
        <w:rPr>
          <w:rFonts w:eastAsia="Times New Roman" w:cstheme="minorHAnsi"/>
          <w:color w:val="000000"/>
          <w:lang w:val="pt-PT" w:eastAsia="pt-PT"/>
        </w:rPr>
      </w:pPr>
      <w:r w:rsidRPr="00BC1F50">
        <w:rPr>
          <w:rFonts w:eastAsia="Times New Roman" w:cstheme="minorHAnsi"/>
          <w:color w:val="000000"/>
          <w:lang w:val="pt-PT" w:eastAsia="pt-PT"/>
        </w:rPr>
        <w:lastRenderedPageBreak/>
        <w:t xml:space="preserve">O utilizador pode também fazer scroll de forma a poder interagir com o mapa, de forma a criar marcadores temporários (utilizados para simular a posição do utilizador). Para depois poder voltar a interagir com a barra de pesquisas ou outros controlos deve clicar no botão </w:t>
      </w:r>
      <w:r w:rsidRPr="00BC1F50">
        <w:rPr>
          <w:rFonts w:eastAsia="Times New Roman" w:cstheme="minorHAnsi"/>
          <w:color w:val="000000"/>
          <w:shd w:val="clear" w:color="auto" w:fill="00FF00"/>
          <w:lang w:val="pt-PT" w:eastAsia="pt-PT"/>
        </w:rPr>
        <w:t>“PubFinder”</w:t>
      </w:r>
      <w:r w:rsidRPr="00BC1F50">
        <w:rPr>
          <w:rFonts w:eastAsia="Times New Roman" w:cstheme="minorHAnsi"/>
          <w:color w:val="000000"/>
          <w:lang w:val="pt-PT" w:eastAsia="pt-PT"/>
        </w:rPr>
        <w:t xml:space="preserve"> encontrado na parte de cima da tela, este botão irá repor o ecrã inicial.</w:t>
      </w:r>
    </w:p>
    <w:p w:rsidR="00C31229" w:rsidRPr="00BC1F50" w:rsidRDefault="00C31229" w:rsidP="00BC1F50">
      <w:pPr>
        <w:rPr>
          <w:rFonts w:eastAsia="Times New Roman" w:cstheme="minorHAnsi"/>
          <w:color w:val="000000"/>
          <w:lang w:val="pt-PT" w:eastAsia="pt-PT"/>
        </w:rPr>
      </w:pP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b/>
          <w:bCs/>
          <w:color w:val="000000"/>
          <w:lang w:val="pt-PT" w:eastAsia="pt-PT"/>
        </w:rPr>
        <w:t>Ecrã Bebidas</w:t>
      </w:r>
      <w:r w:rsidRPr="00C31229">
        <w:rPr>
          <w:rFonts w:eastAsia="Times New Roman" w:cstheme="minorHAnsi"/>
          <w:b/>
          <w:bCs/>
          <w:noProof/>
          <w:color w:val="000000"/>
          <w:bdr w:val="none" w:sz="0" w:space="0" w:color="auto" w:frame="1"/>
          <w:lang w:val="pt-PT" w:eastAsia="pt-PT"/>
        </w:rPr>
        <w:drawing>
          <wp:inline distT="0" distB="0" distL="0" distR="0" wp14:anchorId="5668CCA6" wp14:editId="0D7FDC84">
            <wp:extent cx="5943600" cy="4459605"/>
            <wp:effectExtent l="0" t="0" r="0" b="0"/>
            <wp:docPr id="26" name="Picture 26" descr="https://lh4.googleusercontent.com/hEgDQBvh21f1QW288JoBocBDuXhDOccbbJMABW84-4UrUzoLKnmvok_83IOhIuxXyuHWKk6i97qJdQ8EfoISeT1HUXq1DprGcBYKpiHv0gDzwqVLQjf-Q1rMv4j5jsWniCrnde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hEgDQBvh21f1QW288JoBocBDuXhDOccbbJMABW84-4UrUzoLKnmvok_83IOhIuxXyuHWKk6i97qJdQ8EfoISeT1HUXq1DprGcBYKpiHv0gDzwqVLQjf-Q1rMv4j5jsWniCrndeB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 xml:space="preserve">O utilizador pode navegar de volta para a tela inicial carregando no botão </w:t>
      </w:r>
      <w:r w:rsidRPr="00C31229">
        <w:rPr>
          <w:rFonts w:eastAsia="Times New Roman" w:cstheme="minorHAnsi"/>
          <w:color w:val="000000"/>
          <w:shd w:val="clear" w:color="auto" w:fill="00FF00"/>
          <w:lang w:val="pt-PT" w:eastAsia="pt-PT"/>
        </w:rPr>
        <w:t>“PubFinder”</w:t>
      </w:r>
      <w:r w:rsidR="00D227F2">
        <w:rPr>
          <w:rFonts w:eastAsia="Times New Roman" w:cstheme="minorHAnsi"/>
          <w:color w:val="000000"/>
          <w:lang w:val="pt-PT" w:eastAsia="pt-PT"/>
        </w:rPr>
        <w:t xml:space="preserve"> ou para o ecrã Perfil 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carregando no botão </w:t>
      </w:r>
      <w:r w:rsidRPr="00C31229">
        <w:rPr>
          <w:rFonts w:eastAsia="Times New Roman" w:cstheme="minorHAnsi"/>
          <w:color w:val="000000"/>
          <w:shd w:val="clear" w:color="auto" w:fill="00FF00"/>
          <w:lang w:val="pt-PT" w:eastAsia="pt-PT"/>
        </w:rPr>
        <w:t>Perfil</w:t>
      </w:r>
      <w:r w:rsidRPr="00C31229">
        <w:rPr>
          <w:rFonts w:eastAsia="Times New Roman" w:cstheme="minorHAnsi"/>
          <w:color w:val="000000"/>
          <w:lang w:val="pt-PT" w:eastAsia="pt-PT"/>
        </w:rPr>
        <w:t>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 xml:space="preserve">Neste ecrã o utilizador vai ter todas as suas </w:t>
      </w:r>
      <w:r w:rsidRPr="00C31229">
        <w:rPr>
          <w:rFonts w:eastAsia="Times New Roman" w:cstheme="minorHAnsi"/>
          <w:color w:val="FFFFFF"/>
          <w:shd w:val="clear" w:color="auto" w:fill="9900FF"/>
          <w:lang w:val="pt-PT" w:eastAsia="pt-PT"/>
        </w:rPr>
        <w:t>bebidas favoritas apresentadas como checkboxes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, e este pode selecioná-las de forma a apresentar apenas certas bebidas na tabela deste ecrã. O utilizador pode também carregar na linha da tabela onde a bebida esta sendo apresentada para ser direcionado para o ecrã Pub desse mesmo bar onde poderá ver mais informação. Para ordenar a lista basta carregar no </w:t>
      </w:r>
      <w:r w:rsidRPr="00C31229">
        <w:rPr>
          <w:rFonts w:eastAsia="Times New Roman" w:cstheme="minorHAnsi"/>
          <w:color w:val="000000"/>
          <w:shd w:val="clear" w:color="auto" w:fill="FFFF00"/>
          <w:lang w:val="pt-PT" w:eastAsia="pt-PT"/>
        </w:rPr>
        <w:t>nome de alguma coluna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 e a lista será ordenada a partir desta.</w:t>
      </w:r>
    </w:p>
    <w:p w:rsidR="00BC1F50" w:rsidRDefault="00BC1F50" w:rsidP="00BC1F50">
      <w:pPr>
        <w:rPr>
          <w:rFonts w:eastAsia="Times New Roman" w:cstheme="minorHAnsi"/>
          <w:color w:val="000000"/>
          <w:sz w:val="22"/>
          <w:lang w:val="pt-PT" w:eastAsia="pt-PT"/>
        </w:rPr>
      </w:pP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</w:rPr>
      </w:pPr>
      <w:r w:rsidRPr="00D227F2">
        <w:rPr>
          <w:rFonts w:asciiTheme="minorHAnsi" w:hAnsiTheme="minorHAnsi" w:cstheme="minorHAnsi"/>
          <w:b/>
          <w:bCs/>
          <w:color w:val="000000"/>
          <w:sz w:val="28"/>
          <w:szCs w:val="22"/>
        </w:rPr>
        <w:lastRenderedPageBreak/>
        <w:t>Ecrã Perfil</w:t>
      </w:r>
      <w:r w:rsidRPr="00D227F2">
        <w:rPr>
          <w:rFonts w:asciiTheme="minorHAnsi" w:hAnsiTheme="minorHAnsi" w:cstheme="minorHAnsi"/>
          <w:noProof/>
          <w:color w:val="000000"/>
          <w:sz w:val="28"/>
          <w:szCs w:val="22"/>
          <w:bdr w:val="none" w:sz="0" w:space="0" w:color="auto" w:frame="1"/>
        </w:rPr>
        <w:drawing>
          <wp:inline distT="0" distB="0" distL="0" distR="0" wp14:anchorId="0E1AE6C6" wp14:editId="391400E3">
            <wp:extent cx="5943600" cy="4459605"/>
            <wp:effectExtent l="0" t="0" r="0" b="0"/>
            <wp:docPr id="29" name="Picture 29" descr="https://lh5.googleusercontent.com/LTweMq8KA6VR3Ktk_lyGKoRBEJmCjTgWIGCe9WzCFwgWcpgFJf-zUuKO4od-ItMPowKouHLzxzXOSU5gNAnzWZM6Bqi1Oll2vcpVu2jUlrQ1RVhnxxYkvgeLsT0EeY2vnU1aVX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5.googleusercontent.com/LTweMq8KA6VR3Ktk_lyGKoRBEJmCjTgWIGCe9WzCFwgWcpgFJf-zUuKO4od-ItMPowKouHLzxzXOSU5gNAnzWZM6Bqi1Oll2vcpVu2jUlrQ1RVhnxxYkvgeLsT0EeY2vnU1aVXx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</w:rPr>
      </w:pPr>
      <w:r w:rsidRPr="00D227F2">
        <w:rPr>
          <w:rFonts w:asciiTheme="minorHAnsi" w:hAnsiTheme="minorHAnsi" w:cstheme="minorHAnsi"/>
          <w:color w:val="000000"/>
          <w:sz w:val="28"/>
          <w:szCs w:val="22"/>
        </w:rPr>
        <w:t>O utilizador pode navegar de volta para a tela inicial carregando no</w:t>
      </w:r>
      <w:r w:rsidRPr="00D227F2">
        <w:rPr>
          <w:rFonts w:asciiTheme="minorHAnsi" w:hAnsiTheme="minorHAnsi" w:cstheme="minorHAnsi"/>
          <w:color w:val="000000"/>
          <w:sz w:val="28"/>
          <w:szCs w:val="22"/>
          <w:shd w:val="clear" w:color="auto" w:fill="9900FF"/>
        </w:rPr>
        <w:t xml:space="preserve"> botão de retorno</w:t>
      </w:r>
      <w:r w:rsidRPr="00D227F2">
        <w:rPr>
          <w:rFonts w:asciiTheme="minorHAnsi" w:hAnsiTheme="minorHAnsi" w:cstheme="minorHAnsi"/>
          <w:color w:val="000000"/>
          <w:sz w:val="28"/>
          <w:szCs w:val="22"/>
        </w:rPr>
        <w:t xml:space="preserve"> ou para o ecrã das bebidas carregando no botão “Bebidas”.</w:t>
      </w: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</w:rPr>
      </w:pPr>
      <w:r w:rsidRPr="00D227F2">
        <w:rPr>
          <w:rFonts w:asciiTheme="minorHAnsi" w:hAnsiTheme="minorHAnsi" w:cstheme="minorHAnsi"/>
          <w:color w:val="000000"/>
          <w:sz w:val="28"/>
          <w:szCs w:val="22"/>
        </w:rPr>
        <w:t>Neste ecrã o utilizador pode ver a informação que colocou quando se registou na aplicação (username, email, bebidas favoritas) e alterar as suas bebidas favoritas;</w:t>
      </w:r>
    </w:p>
    <w:p w:rsidR="00BC1F50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32"/>
        </w:rPr>
      </w:pPr>
      <w:r w:rsidRPr="00D227F2">
        <w:rPr>
          <w:rFonts w:asciiTheme="minorHAnsi" w:hAnsiTheme="minorHAnsi" w:cstheme="minorHAnsi"/>
          <w:color w:val="000000"/>
          <w:sz w:val="28"/>
          <w:szCs w:val="22"/>
        </w:rPr>
        <w:t xml:space="preserve">O utilizador pode também fazer log out carregando no botão </w:t>
      </w:r>
      <w:r w:rsidRPr="00D227F2">
        <w:rPr>
          <w:rFonts w:asciiTheme="minorHAnsi" w:hAnsiTheme="minorHAnsi" w:cstheme="minorHAnsi"/>
          <w:color w:val="000000"/>
          <w:sz w:val="28"/>
          <w:szCs w:val="22"/>
          <w:shd w:val="clear" w:color="auto" w:fill="FF0000"/>
        </w:rPr>
        <w:t>“Log out”</w:t>
      </w:r>
      <w:r w:rsidRPr="00D227F2">
        <w:rPr>
          <w:rFonts w:asciiTheme="minorHAnsi" w:hAnsiTheme="minorHAnsi" w:cstheme="minorHAnsi"/>
          <w:color w:val="000000"/>
          <w:sz w:val="28"/>
          <w:szCs w:val="22"/>
        </w:rPr>
        <w:t xml:space="preserve"> em que é direcionado para o ecrã Login.</w:t>
      </w: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18649A" w:rsidP="0018649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</w:rPr>
      </w:pPr>
    </w:p>
    <w:p w:rsidR="0018649A" w:rsidRDefault="00C31229" w:rsidP="0018649A">
      <w:pPr>
        <w:pStyle w:val="NormalWeb"/>
        <w:spacing w:before="0" w:beforeAutospacing="0" w:after="0" w:afterAutospacing="0"/>
      </w:pPr>
      <w:r w:rsidRPr="00C31229">
        <w:rPr>
          <w:rFonts w:asciiTheme="minorHAnsi" w:hAnsiTheme="minorHAnsi" w:cstheme="minorHAnsi"/>
          <w:b/>
          <w:bCs/>
          <w:color w:val="000000"/>
          <w:sz w:val="28"/>
        </w:rPr>
        <w:t>Ecrã Adicionar Info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Pr="00C31229" w:rsidRDefault="00A25246" w:rsidP="00C31229">
      <w:pPr>
        <w:spacing w:after="240"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  <w:lang w:val="pt-PT" w:eastAsia="pt-PT"/>
        </w:rPr>
        <w:drawing>
          <wp:anchor distT="0" distB="0" distL="114300" distR="114300" simplePos="0" relativeHeight="251669504" behindDoc="1" locked="0" layoutInCell="1" allowOverlap="1" wp14:anchorId="100697B2" wp14:editId="67F640FB">
            <wp:simplePos x="0" y="0"/>
            <wp:positionH relativeFrom="column">
              <wp:posOffset>494665</wp:posOffset>
            </wp:positionH>
            <wp:positionV relativeFrom="paragraph">
              <wp:posOffset>6985</wp:posOffset>
            </wp:positionV>
            <wp:extent cx="2526665" cy="4458970"/>
            <wp:effectExtent l="0" t="0" r="6985" b="0"/>
            <wp:wrapTight wrapText="bothSides">
              <wp:wrapPolygon edited="0">
                <wp:start x="0" y="0"/>
                <wp:lineTo x="0" y="21502"/>
                <wp:lineTo x="21497" y="21502"/>
                <wp:lineTo x="21497" y="0"/>
                <wp:lineTo x="0" y="0"/>
              </wp:wrapPolygon>
            </wp:wrapTight>
            <wp:docPr id="33" name="Picture 33" descr="https://lh6.googleusercontent.com/lSYYPGqew85nX9pe_9NmRowGZpFYG_XlbomyKzNcI5ItCdtItTOx5jdXFwLjaRDKTty9ABC1KHDse83P_e1HAPbOQF5iB9HK87YJ6FWlQdaMStCbCgnfBjfXL9KVbAmnvcqPqi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6.googleusercontent.com/lSYYPGqew85nX9pe_9NmRowGZpFYG_XlbomyKzNcI5ItCdtItTOx5jdXFwLjaRDKTty9ABC1KHDse83P_e1HAPbOQF5iB9HK87YJ6FWlQdaMStCbCgnfBjfXL9KVbAmnvcqPqif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8" r="28775"/>
                    <a:stretch/>
                  </pic:blipFill>
                  <pic:spPr bwMode="auto">
                    <a:xfrm>
                      <a:off x="0" y="0"/>
                      <a:ext cx="2526665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  <w:lang w:val="pt-PT" w:eastAsia="pt-PT"/>
        </w:rPr>
        <w:drawing>
          <wp:anchor distT="0" distB="0" distL="114300" distR="114300" simplePos="0" relativeHeight="251668480" behindDoc="1" locked="0" layoutInCell="1" allowOverlap="1" wp14:anchorId="71309255" wp14:editId="6F6AACB4">
            <wp:simplePos x="0" y="0"/>
            <wp:positionH relativeFrom="margin">
              <wp:posOffset>3303270</wp:posOffset>
            </wp:positionH>
            <wp:positionV relativeFrom="paragraph">
              <wp:posOffset>7620</wp:posOffset>
            </wp:positionV>
            <wp:extent cx="2509520" cy="4458970"/>
            <wp:effectExtent l="0" t="0" r="5080" b="0"/>
            <wp:wrapTight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ight>
            <wp:docPr id="32" name="Picture 32" descr="https://lh5.googleusercontent.com/-0Bf03uwheY-uhed78yuDxKbRBR-t-W1NwhTR6ODlIgG-sDBQNvdyxnZ7FegkZvT8_gUAYdSVv3Em7VdgHto7wDOj1fr31FEP8VIfynlgBrBfSW5IzBYHVUD148XoiVGBvXVTm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-0Bf03uwheY-uhed78yuDxKbRBR-t-W1NwhTR6ODlIgG-sDBQNvdyxnZ7FegkZvT8_gUAYdSVv3Em7VdgHto7wDOj1fr31FEP8VIfynlgBrBfSW5IzBYHVUD148XoiVGBvXVTmV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5" r="28882"/>
                    <a:stretch/>
                  </pic:blipFill>
                  <pic:spPr bwMode="auto">
                    <a:xfrm>
                      <a:off x="0" y="0"/>
                      <a:ext cx="250952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  <w:bookmarkStart w:id="0" w:name="_GoBack"/>
      <w:bookmarkEnd w:id="0"/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18649A" w:rsidRDefault="0018649A" w:rsidP="00C31229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O usuário pode a qualquer momento carregar nos</w:t>
      </w:r>
      <w:r w:rsidRPr="00C31229">
        <w:rPr>
          <w:rFonts w:eastAsia="Times New Roman" w:cstheme="minorHAnsi"/>
          <w:color w:val="000000"/>
          <w:shd w:val="clear" w:color="auto" w:fill="00FF00"/>
          <w:lang w:val="pt-PT" w:eastAsia="pt-PT"/>
        </w:rPr>
        <w:t xml:space="preserve"> botões do cabeçalho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 para retornar a página desejada.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 xml:space="preserve">Neste ecrã, o utilizador pode </w:t>
      </w:r>
      <w:r w:rsidRPr="00C31229">
        <w:rPr>
          <w:rFonts w:eastAsia="Times New Roman" w:cstheme="minorHAnsi"/>
          <w:color w:val="FFFFFF"/>
          <w:shd w:val="clear" w:color="auto" w:fill="FF0000"/>
          <w:lang w:val="pt-PT" w:eastAsia="pt-PT"/>
        </w:rPr>
        <w:t>selecionar a aba correspondente à adição de bebidas ou de bares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 xml:space="preserve">Para adicionar uma bebida, o utilizador carrega onde diz </w:t>
      </w:r>
      <w:r w:rsidRPr="00C31229">
        <w:rPr>
          <w:rFonts w:eastAsia="Times New Roman" w:cstheme="minorHAnsi"/>
          <w:color w:val="000000"/>
          <w:shd w:val="clear" w:color="auto" w:fill="FF0000"/>
          <w:lang w:val="pt-PT" w:eastAsia="pt-PT"/>
        </w:rPr>
        <w:t>“add Bebida”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 e de seguida preenche as caixas de texto apresentadas com a seguinte informação: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1- Nome do Bar que vende essa bebida.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2- Tipo de bebida (sangria, gin,</w:t>
      </w:r>
      <w:r w:rsidR="0018649A">
        <w:rPr>
          <w:rFonts w:eastAsia="Times New Roman" w:cstheme="minorHAnsi"/>
          <w:color w:val="000000"/>
          <w:lang w:val="pt-PT" w:eastAsia="pt-PT"/>
        </w:rPr>
        <w:t xml:space="preserve"> </w:t>
      </w:r>
      <w:r w:rsidR="0018649A" w:rsidRPr="00C31229">
        <w:rPr>
          <w:rFonts w:eastAsia="Times New Roman" w:cstheme="minorHAnsi"/>
          <w:color w:val="000000"/>
          <w:lang w:val="pt-PT" w:eastAsia="pt-PT"/>
        </w:rPr>
        <w:t>etc.</w:t>
      </w:r>
      <w:r w:rsidRPr="00C31229">
        <w:rPr>
          <w:rFonts w:eastAsia="Times New Roman" w:cstheme="minorHAnsi"/>
          <w:color w:val="000000"/>
          <w:lang w:val="pt-PT" w:eastAsia="pt-PT"/>
        </w:rPr>
        <w:t>)</w:t>
      </w:r>
      <w:r w:rsidR="0018649A">
        <w:rPr>
          <w:rFonts w:eastAsia="Times New Roman" w:cstheme="minorHAnsi"/>
          <w:color w:val="000000"/>
          <w:lang w:val="pt-PT" w:eastAsia="pt-PT"/>
        </w:rPr>
        <w:t>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3- Avaliação que o utilizador deseja dar à bebida.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4- O preço dessa bebida (pode ser com vírgula ou com ponto).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5- Observações/informação adicional que o utilizador deseja colocar.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Quando finalizado o utilizador tem de carregar no botão “Enviar” de forma a submeter esse pedido para adicionar nova informação.</w:t>
      </w:r>
    </w:p>
    <w:p w:rsid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 xml:space="preserve">Para adicionar um bar, o utilizador carrega onde diz </w:t>
      </w:r>
      <w:r w:rsidRPr="00C31229">
        <w:rPr>
          <w:rFonts w:eastAsia="Times New Roman" w:cstheme="minorHAnsi"/>
          <w:color w:val="000000"/>
          <w:shd w:val="clear" w:color="auto" w:fill="FF0000"/>
          <w:lang w:val="pt-PT" w:eastAsia="pt-PT"/>
        </w:rPr>
        <w:t>“add Bar”</w:t>
      </w:r>
      <w:r w:rsidRPr="00C31229">
        <w:rPr>
          <w:rFonts w:eastAsia="Times New Roman" w:cstheme="minorHAnsi"/>
          <w:color w:val="000000"/>
          <w:lang w:val="pt-PT" w:eastAsia="pt-PT"/>
        </w:rPr>
        <w:t xml:space="preserve"> e de seguida preenche as caixas de texto apresentadas com a seguinte informação: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1- Coloca o nome do bar que se deseja adicionar.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2- Escolhe o tipo de bar (Discoteca, pub, Salão de Jogos,</w:t>
      </w:r>
      <w:r w:rsidR="0018649A">
        <w:rPr>
          <w:rFonts w:eastAsia="Times New Roman" w:cstheme="minorHAnsi"/>
          <w:color w:val="000000"/>
          <w:lang w:val="pt-PT" w:eastAsia="pt-PT"/>
        </w:rPr>
        <w:t xml:space="preserve"> </w:t>
      </w:r>
      <w:r w:rsidR="0018649A" w:rsidRPr="00C31229">
        <w:rPr>
          <w:rFonts w:eastAsia="Times New Roman" w:cstheme="minorHAnsi"/>
          <w:color w:val="000000"/>
          <w:lang w:val="pt-PT" w:eastAsia="pt-PT"/>
        </w:rPr>
        <w:t>etc.</w:t>
      </w:r>
      <w:r w:rsidRPr="00C31229">
        <w:rPr>
          <w:rFonts w:eastAsia="Times New Roman" w:cstheme="minorHAnsi"/>
          <w:color w:val="000000"/>
          <w:lang w:val="pt-PT" w:eastAsia="pt-PT"/>
        </w:rPr>
        <w:t>).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3- Coloca o preço de entrada.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4- Insere a morada do bar.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5- Observações ou informação adicional que o utilizador deseja adicionar.</w:t>
      </w:r>
    </w:p>
    <w:p w:rsidR="00C31229" w:rsidRPr="00C31229" w:rsidRDefault="00C31229" w:rsidP="00C31229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C31229">
        <w:rPr>
          <w:rFonts w:eastAsia="Times New Roman" w:cstheme="minorHAnsi"/>
          <w:color w:val="000000"/>
          <w:lang w:val="pt-PT" w:eastAsia="pt-PT"/>
        </w:rPr>
        <w:t>Quando finalizado o utilizador tem de carregar no botão “Enviar” de forma a submeter esse pedido para adicionar nova informação.</w:t>
      </w:r>
    </w:p>
    <w:p w:rsidR="00C31229" w:rsidRDefault="00C31229" w:rsidP="00BC1F50">
      <w:pPr>
        <w:rPr>
          <w:rFonts w:eastAsia="Times New Roman" w:cstheme="minorHAnsi"/>
          <w:color w:val="000000"/>
          <w:sz w:val="22"/>
          <w:lang w:val="pt-PT" w:eastAsia="pt-PT"/>
        </w:rPr>
      </w:pP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b/>
          <w:bCs/>
          <w:color w:val="000000"/>
          <w:lang w:val="pt-PT" w:eastAsia="pt-PT"/>
        </w:rPr>
        <w:t>Ecrã Pub</w:t>
      </w:r>
      <w:r w:rsidRPr="00D227F2">
        <w:rPr>
          <w:rFonts w:eastAsia="Times New Roman" w:cstheme="minorHAnsi"/>
          <w:b/>
          <w:bCs/>
          <w:noProof/>
          <w:color w:val="000000"/>
          <w:bdr w:val="none" w:sz="0" w:space="0" w:color="auto" w:frame="1"/>
          <w:lang w:val="pt-PT" w:eastAsia="pt-PT"/>
        </w:rPr>
        <w:drawing>
          <wp:inline distT="0" distB="0" distL="0" distR="0" wp14:anchorId="35B7522B" wp14:editId="54D81349">
            <wp:extent cx="5943600" cy="4459605"/>
            <wp:effectExtent l="0" t="0" r="0" b="0"/>
            <wp:docPr id="28" name="Picture 28" descr="https://lh4.googleusercontent.com/ogi8mQPy6LLNp-rqoOQlCPsmTTtbYFoiEMcYquUjzicDDGrRjKQCR4kCmCicr48sRBG_CaoxyrsG6IzVqZNDtys_No_LXDhW1lNru4h2b7XFA6srTDjQ3y6H_0pH9ReHE06sT-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4.googleusercontent.com/ogi8mQPy6LLNp-rqoOQlCPsmTTtbYFoiEMcYquUjzicDDGrRjKQCR4kCmCicr48sRBG_CaoxyrsG6IzVqZNDtys_No_LXDhW1lNru4h2b7XFA6srTDjQ3y6H_0pH9ReHE06sT-OW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F2" w:rsidRPr="00D227F2" w:rsidRDefault="00D227F2" w:rsidP="00D227F2">
      <w:pPr>
        <w:spacing w:after="240"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>Neste ecrã, o utilizador pode ver toda a informação de um bar (</w:t>
      </w:r>
      <w:r w:rsidRPr="00D227F2">
        <w:rPr>
          <w:rFonts w:eastAsia="Times New Roman" w:cstheme="minorHAnsi"/>
          <w:color w:val="000000"/>
          <w:shd w:val="clear" w:color="auto" w:fill="00E4FF"/>
          <w:lang w:val="pt-PT" w:eastAsia="pt-PT"/>
        </w:rPr>
        <w:t>bebidas que vende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, </w:t>
      </w:r>
      <w:r w:rsidRPr="00D227F2">
        <w:rPr>
          <w:rFonts w:eastAsia="Times New Roman" w:cstheme="minorHAnsi"/>
          <w:color w:val="FFFFFF"/>
          <w:shd w:val="clear" w:color="auto" w:fill="0000FF"/>
          <w:lang w:val="pt-PT" w:eastAsia="pt-PT"/>
        </w:rPr>
        <w:t>preço de entrada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, </w:t>
      </w:r>
      <w:r w:rsidRPr="00D227F2">
        <w:rPr>
          <w:rFonts w:eastAsia="Times New Roman" w:cstheme="minorHAnsi"/>
          <w:color w:val="000000"/>
          <w:shd w:val="clear" w:color="auto" w:fill="FFA200"/>
          <w:lang w:val="pt-PT" w:eastAsia="pt-PT"/>
        </w:rPr>
        <w:t>tipo de bar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, </w:t>
      </w:r>
      <w:r w:rsidRPr="00D227F2">
        <w:rPr>
          <w:rFonts w:eastAsia="Times New Roman" w:cstheme="minorHAnsi"/>
          <w:color w:val="000000"/>
          <w:shd w:val="clear" w:color="auto" w:fill="00E4FF"/>
          <w:lang w:val="pt-PT" w:eastAsia="pt-PT"/>
        </w:rPr>
        <w:t>preço das bebidas e a avaliação destas</w:t>
      </w:r>
      <w:r w:rsidRPr="00D227F2">
        <w:rPr>
          <w:rFonts w:eastAsia="Times New Roman" w:cstheme="minorHAnsi"/>
          <w:color w:val="000000"/>
          <w:lang w:val="pt-PT" w:eastAsia="pt-PT"/>
        </w:rPr>
        <w:t>). </w:t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 xml:space="preserve">O utilizador também </w:t>
      </w:r>
      <w:r w:rsidRPr="00D227F2">
        <w:rPr>
          <w:rFonts w:eastAsia="Times New Roman" w:cstheme="minorHAnsi"/>
          <w:color w:val="000000"/>
          <w:shd w:val="clear" w:color="auto" w:fill="FF0000"/>
          <w:lang w:val="pt-PT" w:eastAsia="pt-PT"/>
        </w:rPr>
        <w:t>pode avaliar as bebidas deste bar.</w:t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 xml:space="preserve">Pode também </w:t>
      </w:r>
      <w:r w:rsidRPr="00D227F2">
        <w:rPr>
          <w:rFonts w:eastAsia="Times New Roman" w:cstheme="minorHAnsi"/>
          <w:color w:val="000000"/>
          <w:shd w:val="clear" w:color="auto" w:fill="FFFFFF"/>
          <w:lang w:val="pt-PT" w:eastAsia="pt-PT"/>
        </w:rPr>
        <w:t xml:space="preserve">ver </w:t>
      </w:r>
      <w:r w:rsidRPr="00D227F2">
        <w:rPr>
          <w:rFonts w:eastAsia="Times New Roman" w:cstheme="minorHAnsi"/>
          <w:color w:val="FFFFFF"/>
          <w:shd w:val="clear" w:color="auto" w:fill="9900FF"/>
          <w:lang w:val="pt-PT" w:eastAsia="pt-PT"/>
        </w:rPr>
        <w:t>outros bares próximos</w:t>
      </w:r>
      <w:r w:rsidRPr="00D227F2">
        <w:rPr>
          <w:rFonts w:eastAsia="Times New Roman" w:cstheme="minorHAnsi"/>
          <w:color w:val="000000"/>
          <w:shd w:val="clear" w:color="auto" w:fill="FFFFFF"/>
          <w:lang w:val="pt-PT" w:eastAsia="pt-PT"/>
        </w:rPr>
        <w:t xml:space="preserve"> deste e carregar nestes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 pa</w:t>
      </w:r>
      <w:r>
        <w:rPr>
          <w:rFonts w:eastAsia="Times New Roman" w:cstheme="minorHAnsi"/>
          <w:color w:val="000000"/>
          <w:lang w:val="pt-PT" w:eastAsia="pt-PT"/>
        </w:rPr>
        <w:t>ra ver toda a informação deles.</w:t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>Pode visualizar todas as bebidas que se vendem carregando nas setas ao lado</w:t>
      </w:r>
    </w:p>
    <w:p w:rsid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D227F2">
        <w:rPr>
          <w:rFonts w:asciiTheme="minorHAnsi" w:hAnsiTheme="minorHAnsi" w:cstheme="minorHAnsi"/>
          <w:color w:val="000000"/>
          <w:sz w:val="28"/>
        </w:rPr>
        <w:lastRenderedPageBreak/>
        <w:t xml:space="preserve">Pode navegar pelo resto da aplicação carregando nos botões de </w:t>
      </w:r>
      <w:r w:rsidRPr="00D227F2">
        <w:rPr>
          <w:rFonts w:asciiTheme="minorHAnsi" w:hAnsiTheme="minorHAnsi" w:cstheme="minorHAnsi"/>
          <w:color w:val="000000"/>
          <w:sz w:val="28"/>
          <w:shd w:val="clear" w:color="auto" w:fill="00FF00"/>
        </w:rPr>
        <w:t>Bebidas</w:t>
      </w:r>
      <w:r w:rsidRPr="00D227F2">
        <w:rPr>
          <w:rFonts w:asciiTheme="minorHAnsi" w:hAnsiTheme="minorHAnsi" w:cstheme="minorHAnsi"/>
          <w:color w:val="000000"/>
          <w:sz w:val="28"/>
        </w:rPr>
        <w:t xml:space="preserve">, de </w:t>
      </w:r>
      <w:r w:rsidRPr="00D227F2">
        <w:rPr>
          <w:rFonts w:asciiTheme="minorHAnsi" w:hAnsiTheme="minorHAnsi" w:cstheme="minorHAnsi"/>
          <w:color w:val="000000"/>
          <w:sz w:val="28"/>
          <w:shd w:val="clear" w:color="auto" w:fill="00FF00"/>
        </w:rPr>
        <w:t>Perfil</w:t>
      </w:r>
      <w:r w:rsidRPr="00D227F2">
        <w:rPr>
          <w:rFonts w:asciiTheme="minorHAnsi" w:hAnsiTheme="minorHAnsi" w:cstheme="minorHAnsi"/>
          <w:color w:val="000000"/>
          <w:sz w:val="28"/>
        </w:rPr>
        <w:t xml:space="preserve"> ou no</w:t>
      </w:r>
      <w:r w:rsidRPr="00D227F2">
        <w:rPr>
          <w:rFonts w:asciiTheme="minorHAnsi" w:hAnsiTheme="minorHAnsi" w:cstheme="minorHAnsi"/>
          <w:color w:val="000000"/>
          <w:sz w:val="28"/>
          <w:shd w:val="clear" w:color="auto" w:fill="00FF00"/>
        </w:rPr>
        <w:t xml:space="preserve"> botão “Pubfinder”</w:t>
      </w:r>
      <w:r w:rsidRPr="00D227F2">
        <w:rPr>
          <w:rFonts w:asciiTheme="minorHAnsi" w:hAnsiTheme="minorHAnsi" w:cstheme="minorHAnsi"/>
          <w:color w:val="000000"/>
          <w:sz w:val="28"/>
        </w:rPr>
        <w:t>.</w:t>
      </w:r>
      <w:r w:rsidRPr="00D227F2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</w:p>
    <w:p w:rsidR="00CF2D9C" w:rsidRDefault="00CF2D9C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D227F2">
        <w:rPr>
          <w:rFonts w:asciiTheme="minorHAnsi" w:hAnsiTheme="minorHAnsi" w:cstheme="minorHAnsi"/>
          <w:b/>
          <w:bCs/>
          <w:color w:val="000000"/>
          <w:sz w:val="28"/>
          <w:szCs w:val="28"/>
        </w:rPr>
        <w:t>Ecrã Login</w:t>
      </w:r>
    </w:p>
    <w:p w:rsidR="00D227F2" w:rsidRDefault="00D227F2" w:rsidP="00D227F2">
      <w:pPr>
        <w:spacing w:line="240" w:lineRule="auto"/>
        <w:rPr>
          <w:rFonts w:eastAsia="Times New Roman" w:cstheme="minorHAnsi"/>
          <w:color w:val="000000"/>
          <w:lang w:val="pt-PT" w:eastAsia="pt-PT"/>
        </w:rPr>
      </w:pPr>
    </w:p>
    <w:p w:rsidR="00D227F2" w:rsidRPr="00D227F2" w:rsidRDefault="00B91DBE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1950720</wp:posOffset>
                </wp:positionH>
                <wp:positionV relativeFrom="paragraph">
                  <wp:posOffset>3155315</wp:posOffset>
                </wp:positionV>
                <wp:extent cx="2446020" cy="312420"/>
                <wp:effectExtent l="0" t="0" r="11430" b="1143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C8ECDC" id="Retângulo 1" o:spid="_x0000_s1026" style="position:absolute;margin-left:153.6pt;margin-top:248.45pt;width:192.6pt;height:24.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" filled="f" strokecolor="red" strokeweight="1.5pt">
                <v:stroke dashstyle="dash"/>
              </v:rect>
            </w:pict>
          </mc:Fallback>
        </mc:AlternateContent>
      </w:r>
      <w:r w:rsidR="00D227F2">
        <w:rPr>
          <w:noProof/>
          <w:lang w:val="pt-PT" w:eastAsia="pt-PT"/>
        </w:rPr>
        <w:drawing>
          <wp:inline distT="0" distB="0" distL="0" distR="0">
            <wp:extent cx="6309360" cy="4731130"/>
            <wp:effectExtent l="0" t="0" r="0" b="0"/>
            <wp:docPr id="30" name="Picture 30" descr="https://cdn.discordapp.com/attachments/496360082242535425/670354031125725224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dn.discordapp.com/attachments/496360082242535425/670354031125725224/Logi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7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F2" w:rsidRDefault="00D227F2" w:rsidP="00BC1F50">
      <w:pPr>
        <w:rPr>
          <w:rFonts w:eastAsia="Times New Roman" w:cstheme="minorHAnsi"/>
          <w:color w:val="000000"/>
          <w:sz w:val="22"/>
          <w:lang w:val="pt-PT" w:eastAsia="pt-PT"/>
        </w:rPr>
      </w:pP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D227F2">
        <w:rPr>
          <w:rFonts w:asciiTheme="minorHAnsi" w:hAnsiTheme="minorHAnsi" w:cstheme="minorHAnsi"/>
          <w:color w:val="000000"/>
          <w:sz w:val="28"/>
          <w:szCs w:val="28"/>
        </w:rPr>
        <w:t xml:space="preserve">Neste primeiro ecrã, o utilizador depara-se com </w:t>
      </w:r>
      <w:r w:rsidRPr="00D227F2">
        <w:rPr>
          <w:rFonts w:asciiTheme="minorHAnsi" w:hAnsiTheme="minorHAnsi" w:cstheme="minorHAnsi"/>
          <w:color w:val="000000"/>
          <w:sz w:val="28"/>
          <w:szCs w:val="28"/>
          <w:shd w:val="clear" w:color="auto" w:fill="00FF00"/>
        </w:rPr>
        <w:t>duas caixas</w:t>
      </w:r>
      <w:r w:rsidRPr="00D227F2">
        <w:rPr>
          <w:rFonts w:asciiTheme="minorHAnsi" w:hAnsiTheme="minorHAnsi" w:cstheme="minorHAnsi"/>
          <w:color w:val="000000"/>
          <w:sz w:val="28"/>
          <w:szCs w:val="28"/>
        </w:rPr>
        <w:t xml:space="preserve"> de texto que o utilizador deverá preencher , caso já se tenha registrado, com o seu username e a respetiva password e de seguida carregar no botão login. O utilizador se desejar pode carregar nas CheckBoxes </w:t>
      </w:r>
      <w:r w:rsidRPr="00B91DBE">
        <w:rPr>
          <w:rFonts w:asciiTheme="minorHAnsi" w:hAnsiTheme="minorHAnsi" w:cstheme="minorHAnsi"/>
          <w:color w:val="000000"/>
          <w:sz w:val="28"/>
          <w:szCs w:val="28"/>
          <w:highlight w:val="red"/>
        </w:rPr>
        <w:t>“Remember Credentials” ou “AutoLogin”</w:t>
      </w:r>
      <w:r w:rsidRPr="00D227F2">
        <w:rPr>
          <w:rFonts w:asciiTheme="minorHAnsi" w:hAnsiTheme="minorHAnsi" w:cstheme="minorHAnsi"/>
          <w:color w:val="000000"/>
          <w:sz w:val="28"/>
          <w:szCs w:val="28"/>
        </w:rPr>
        <w:t xml:space="preserve"> de forma a para a próxima que abrir a aplicação no dispositivo ter já a informação colocada automaticamente no ecrã.</w:t>
      </w:r>
    </w:p>
    <w:p w:rsidR="00D227F2" w:rsidRPr="00D227F2" w:rsidRDefault="00D227F2" w:rsidP="00D227F2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  <w:r w:rsidRPr="00D227F2">
        <w:rPr>
          <w:rFonts w:asciiTheme="minorHAnsi" w:hAnsiTheme="minorHAnsi" w:cstheme="minorHAnsi"/>
          <w:color w:val="000000"/>
          <w:sz w:val="28"/>
          <w:szCs w:val="28"/>
        </w:rPr>
        <w:t> Caso o utilizador não tenha já uma conta na aplicação, poderá criar uma carregando no botão “Registrar-me”, onde será reencaminhado para o ecrã onde irá preencher um formulário com a informação necessária para criar a nova conta. </w:t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b/>
          <w:bCs/>
          <w:color w:val="000000"/>
          <w:lang w:val="pt-PT" w:eastAsia="pt-PT"/>
        </w:rPr>
        <w:lastRenderedPageBreak/>
        <w:t>Ecrã Check New Requests</w:t>
      </w:r>
      <w:r w:rsidRPr="00D227F2">
        <w:rPr>
          <w:rFonts w:eastAsia="Times New Roman" w:cstheme="minorHAnsi"/>
          <w:b/>
          <w:bCs/>
          <w:noProof/>
          <w:color w:val="000000"/>
          <w:bdr w:val="none" w:sz="0" w:space="0" w:color="auto" w:frame="1"/>
          <w:lang w:val="pt-PT" w:eastAsia="pt-PT"/>
        </w:rPr>
        <w:drawing>
          <wp:inline distT="0" distB="0" distL="0" distR="0" wp14:anchorId="500A302D" wp14:editId="31E70245">
            <wp:extent cx="5943600" cy="4459605"/>
            <wp:effectExtent l="0" t="0" r="0" b="0"/>
            <wp:docPr id="31" name="Picture 31" descr="https://lh4.googleusercontent.com/QlS5B63qRxaxfl3Une619nc38nSMB8gqAyTtdRLc9EdXUg_a50B5jPrjbwoMjPWEXt6SWp-xIyfs13gf8OMNi9MuKeHOn4-DUP__GR6ihYxwqzUU7tr3x9qlNnqMw7hpTu0NQd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4.googleusercontent.com/QlS5B63qRxaxfl3Une619nc38nSMB8gqAyTtdRLc9EdXUg_a50B5jPrjbwoMjPWEXt6SWp-xIyfs13gf8OMNi9MuKeHOn4-DUP__GR6ihYxwqzUU7tr3x9qlNnqMw7hpTu0NQd5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>É apresentado ao administrador todos os pedidos à espera de aprovação. </w:t>
      </w:r>
    </w:p>
    <w:p w:rsidR="00D227F2" w:rsidRPr="00D227F2" w:rsidRDefault="00D227F2" w:rsidP="00D227F2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>Estão divididos em</w:t>
      </w:r>
      <w:r w:rsidRPr="00D227F2">
        <w:rPr>
          <w:rFonts w:eastAsia="Times New Roman" w:cstheme="minorHAnsi"/>
          <w:color w:val="FFFFFF"/>
          <w:shd w:val="clear" w:color="auto" w:fill="0000FF"/>
          <w:lang w:val="pt-PT" w:eastAsia="pt-PT"/>
        </w:rPr>
        <w:t xml:space="preserve"> dois separadores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 os pedidos, um separador para as bebidas pendentes e outro para os bares pendentes. O administrador pode </w:t>
      </w:r>
      <w:r w:rsidRPr="00D227F2">
        <w:rPr>
          <w:rFonts w:eastAsia="Times New Roman" w:cstheme="minorHAnsi"/>
          <w:color w:val="000000"/>
          <w:shd w:val="clear" w:color="auto" w:fill="FF0000"/>
          <w:lang w:val="pt-PT" w:eastAsia="pt-PT"/>
        </w:rPr>
        <w:t>recusar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 ou </w:t>
      </w:r>
      <w:r w:rsidRPr="00D227F2">
        <w:rPr>
          <w:rFonts w:eastAsia="Times New Roman" w:cstheme="minorHAnsi"/>
          <w:color w:val="000000"/>
          <w:shd w:val="clear" w:color="auto" w:fill="00FF00"/>
          <w:lang w:val="pt-PT" w:eastAsia="pt-PT"/>
        </w:rPr>
        <w:t>aceitar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 os pedidos e pode também ver toda a informação dos pedidos carregando no botão </w:t>
      </w:r>
      <w:r w:rsidR="0018649A">
        <w:rPr>
          <w:rFonts w:eastAsia="Times New Roman" w:cstheme="minorHAnsi"/>
          <w:color w:val="000000"/>
          <w:shd w:val="clear" w:color="auto" w:fill="FFA200"/>
          <w:lang w:val="pt-PT" w:eastAsia="pt-PT"/>
        </w:rPr>
        <w:t>“Mais I</w:t>
      </w:r>
      <w:r w:rsidRPr="00D227F2">
        <w:rPr>
          <w:rFonts w:eastAsia="Times New Roman" w:cstheme="minorHAnsi"/>
          <w:color w:val="000000"/>
          <w:shd w:val="clear" w:color="auto" w:fill="FFA200"/>
          <w:lang w:val="pt-PT" w:eastAsia="pt-PT"/>
        </w:rPr>
        <w:t>nformações”</w:t>
      </w:r>
      <w:r w:rsidRPr="00D227F2">
        <w:rPr>
          <w:rFonts w:eastAsia="Times New Roman" w:cstheme="minorHAnsi"/>
          <w:color w:val="000000"/>
          <w:lang w:val="pt-PT" w:eastAsia="pt-PT"/>
        </w:rPr>
        <w:t>.</w:t>
      </w:r>
    </w:p>
    <w:p w:rsidR="00BC1F50" w:rsidRDefault="00D227F2" w:rsidP="00D227F2">
      <w:pPr>
        <w:rPr>
          <w:rFonts w:eastAsia="Times New Roman" w:cstheme="minorHAnsi"/>
          <w:color w:val="000000"/>
          <w:lang w:val="pt-PT" w:eastAsia="pt-PT"/>
        </w:rPr>
      </w:pPr>
      <w:r w:rsidRPr="00D227F2">
        <w:rPr>
          <w:rFonts w:eastAsia="Times New Roman" w:cstheme="minorHAnsi"/>
          <w:color w:val="000000"/>
          <w:lang w:val="pt-PT" w:eastAsia="pt-PT"/>
        </w:rPr>
        <w:t xml:space="preserve">Pode navegar pelo resto da aplicação carregando nos botões de </w:t>
      </w:r>
      <w:r w:rsidRPr="00D227F2">
        <w:rPr>
          <w:rFonts w:eastAsia="Times New Roman" w:cstheme="minorHAnsi"/>
          <w:color w:val="000000"/>
          <w:shd w:val="clear" w:color="auto" w:fill="FF00FF"/>
          <w:lang w:val="pt-PT" w:eastAsia="pt-PT"/>
        </w:rPr>
        <w:t>Bebidas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, de </w:t>
      </w:r>
      <w:r w:rsidRPr="00D227F2">
        <w:rPr>
          <w:rFonts w:eastAsia="Times New Roman" w:cstheme="minorHAnsi"/>
          <w:color w:val="000000"/>
          <w:shd w:val="clear" w:color="auto" w:fill="FF00FF"/>
          <w:lang w:val="pt-PT" w:eastAsia="pt-PT"/>
        </w:rPr>
        <w:t xml:space="preserve">Perfil </w:t>
      </w:r>
      <w:r w:rsidRPr="00D227F2">
        <w:rPr>
          <w:rFonts w:eastAsia="Times New Roman" w:cstheme="minorHAnsi"/>
          <w:color w:val="000000"/>
          <w:lang w:val="pt-PT" w:eastAsia="pt-PT"/>
        </w:rPr>
        <w:t xml:space="preserve">ou no botão </w:t>
      </w:r>
      <w:r w:rsidRPr="00D227F2">
        <w:rPr>
          <w:rFonts w:eastAsia="Times New Roman" w:cstheme="minorHAnsi"/>
          <w:color w:val="000000"/>
          <w:shd w:val="clear" w:color="auto" w:fill="FF00FF"/>
          <w:lang w:val="pt-PT" w:eastAsia="pt-PT"/>
        </w:rPr>
        <w:t>“Pubfinder”</w:t>
      </w:r>
      <w:r w:rsidRPr="00D227F2">
        <w:rPr>
          <w:rFonts w:eastAsia="Times New Roman" w:cstheme="minorHAnsi"/>
          <w:color w:val="000000"/>
          <w:lang w:val="pt-PT" w:eastAsia="pt-PT"/>
        </w:rPr>
        <w:t>.</w:t>
      </w: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Default="00115166" w:rsidP="00D227F2">
      <w:pPr>
        <w:rPr>
          <w:rFonts w:eastAsia="Times New Roman" w:cstheme="minorHAnsi"/>
          <w:color w:val="000000"/>
          <w:lang w:val="pt-PT" w:eastAsia="pt-PT"/>
        </w:rPr>
      </w:pPr>
    </w:p>
    <w:p w:rsidR="00115166" w:rsidRPr="00D227F2" w:rsidRDefault="00115166" w:rsidP="00D227F2">
      <w:pPr>
        <w:rPr>
          <w:rFonts w:cstheme="minorHAnsi"/>
          <w:color w:val="161718" w:themeColor="text1"/>
          <w:sz w:val="36"/>
          <w:lang w:val="pt-PT"/>
        </w:rPr>
      </w:pPr>
    </w:p>
    <w:p w:rsidR="00D227F2" w:rsidRDefault="00D227F2" w:rsidP="00BC1F50">
      <w:pPr>
        <w:rPr>
          <w:rFonts w:cstheme="minorHAnsi"/>
          <w:color w:val="161718" w:themeColor="text1"/>
          <w:lang w:val="pt-PT"/>
        </w:rPr>
      </w:pP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b/>
          <w:bCs/>
          <w:color w:val="000000"/>
          <w:lang w:val="pt-PT" w:eastAsia="pt-PT"/>
        </w:rPr>
        <w:lastRenderedPageBreak/>
        <w:t>Ecrã Register</w:t>
      </w:r>
    </w:p>
    <w:p w:rsidR="00115166" w:rsidRPr="00115166" w:rsidRDefault="00CF2D9C" w:rsidP="00115166">
      <w:pPr>
        <w:spacing w:line="240" w:lineRule="auto"/>
        <w:jc w:val="center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  <w:lang w:val="pt-PT" w:eastAsia="pt-PT"/>
        </w:rPr>
        <w:drawing>
          <wp:inline distT="0" distB="0" distL="0" distR="0">
            <wp:extent cx="6492446" cy="4619625"/>
            <wp:effectExtent l="0" t="0" r="0" b="0"/>
            <wp:docPr id="35" name="Picture 35" descr="https://lh6.googleusercontent.com/quOm_jxl0g0WYE-oUPNkDGrSQ_ZT242OicflRAHdg63ydHONBVscFXDnEsxtHzy9atYXeFss_5i3zEsTJoWK2wDceY7ctYV0Nw0NkZBsq4gEmZBvhBVWK-99eKy5-B6oZl00q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6.googleusercontent.com/quOm_jxl0g0WYE-oUPNkDGrSQ_ZT242OicflRAHdg63ydHONBVscFXDnEsxtHzy9atYXeFss_5i3zEsTJoWK2wDceY7ctYV0Nw0NkZBsq4gEmZBvhBVWK-99eKy5-B6oZl00qHT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1710"/>
                    <a:stretch/>
                  </pic:blipFill>
                  <pic:spPr bwMode="auto">
                    <a:xfrm>
                      <a:off x="0" y="0"/>
                      <a:ext cx="6502350" cy="462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5166" w:rsidRPr="00115166" w:rsidRDefault="00115166" w:rsidP="00115166">
      <w:pPr>
        <w:spacing w:after="240"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Após o utilizador carregar no botão “Registrar-me” vai ser direcionado para este ecrã.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Neste ecrã o utilizador deve preencher as caixas de texto com a informação pedida.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1- O username que o utilizador deseja fazer login com.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2- A password que o utilizador deseja usar nesta aplicação.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3- Colocar outra vez a password de forma a ter a certeza que a inseriu corretamente.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4- O nome pelo qual deseja ser identificado na aplicação (no ecrã User).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5- O seu número de telemóvel.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6- O seu email.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7- Data de aniversário do utilizador (não pode colocar que nasceu no futuro).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8- Clicar nas checkboxes que contenham as bebidas que o utilizador gosta. </w:t>
      </w: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</w:p>
    <w:p w:rsidR="00115166" w:rsidRPr="00115166" w:rsidRDefault="00115166" w:rsidP="00115166">
      <w:pPr>
        <w:spacing w:line="240" w:lineRule="auto"/>
        <w:rPr>
          <w:rFonts w:eastAsia="Times New Roman" w:cstheme="minorHAnsi"/>
          <w:color w:val="auto"/>
          <w:sz w:val="32"/>
          <w:szCs w:val="24"/>
          <w:lang w:val="pt-PT" w:eastAsia="pt-PT"/>
        </w:rPr>
      </w:pPr>
      <w:r w:rsidRPr="00115166">
        <w:rPr>
          <w:rFonts w:eastAsia="Times New Roman" w:cstheme="minorHAnsi"/>
          <w:color w:val="000000"/>
          <w:lang w:val="pt-PT" w:eastAsia="pt-PT"/>
        </w:rPr>
        <w:t>Depois de ter esta informação toda completa o utilizador deve carregar no botão “Submeter” e caso a informação estiver correta irá ser direcionado de volta para o ecrã Login.</w:t>
      </w:r>
    </w:p>
    <w:p w:rsidR="00D227F2" w:rsidRDefault="00D227F2" w:rsidP="00BC1F50">
      <w:pPr>
        <w:rPr>
          <w:rFonts w:cstheme="minorHAnsi"/>
          <w:color w:val="161718" w:themeColor="text1"/>
          <w:lang w:val="pt-PT"/>
        </w:rPr>
      </w:pPr>
    </w:p>
    <w:p w:rsidR="00D227F2" w:rsidRDefault="00D227F2" w:rsidP="00BC1F50">
      <w:pPr>
        <w:rPr>
          <w:rFonts w:cstheme="minorHAnsi"/>
          <w:color w:val="161718" w:themeColor="text1"/>
          <w:lang w:val="pt-PT"/>
        </w:rPr>
      </w:pPr>
    </w:p>
    <w:p w:rsidR="00D227F2" w:rsidRPr="00BC1F50" w:rsidRDefault="00D227F2" w:rsidP="00BC1F50">
      <w:pPr>
        <w:rPr>
          <w:rFonts w:cstheme="minorHAnsi"/>
          <w:color w:val="161718" w:themeColor="text1"/>
          <w:lang w:val="pt-PT"/>
        </w:rPr>
      </w:pPr>
    </w:p>
    <w:p w:rsidR="00830B2E" w:rsidRPr="00C36E4D" w:rsidRDefault="002F4707" w:rsidP="002F4707">
      <w:pPr>
        <w:rPr>
          <w:rFonts w:asciiTheme="majorHAnsi" w:hAnsiTheme="majorHAnsi"/>
          <w:b/>
          <w:color w:val="161718" w:themeColor="text1"/>
          <w:sz w:val="44"/>
          <w:lang w:val="pt-PT"/>
        </w:rPr>
      </w:pPr>
      <w:r>
        <w:rPr>
          <w:rFonts w:asciiTheme="majorHAnsi" w:hAnsiTheme="majorHAnsi"/>
          <w:b/>
          <w:color w:val="161718" w:themeColor="text1"/>
          <w:sz w:val="44"/>
          <w:lang w:val="pt-PT"/>
        </w:rPr>
        <w:t>Erros, limitações e trabalho futuro:</w:t>
      </w:r>
    </w:p>
    <w:p w:rsidR="00CF2D9C" w:rsidRDefault="00115166" w:rsidP="00E805D0">
      <w:pPr>
        <w:ind w:firstLine="720"/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 xml:space="preserve">Alguns erros e </w:t>
      </w:r>
      <w:r w:rsidR="0018649A">
        <w:rPr>
          <w:color w:val="161718" w:themeColor="text1"/>
          <w:lang w:val="pt-PT"/>
        </w:rPr>
        <w:t>limitações da nossa aplicação são</w:t>
      </w:r>
      <w:r w:rsidR="00CF2D9C">
        <w:rPr>
          <w:color w:val="161718" w:themeColor="text1"/>
          <w:lang w:val="pt-PT"/>
        </w:rPr>
        <w:t>:</w:t>
      </w:r>
    </w:p>
    <w:p w:rsidR="00830B2E" w:rsidRPr="00CF2D9C" w:rsidRDefault="00F641A9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 xml:space="preserve">AutoLogin </w:t>
      </w:r>
      <w:r w:rsidR="0093270B">
        <w:rPr>
          <w:color w:val="161718" w:themeColor="text1"/>
          <w:lang w:val="pt-PT"/>
        </w:rPr>
        <w:t>e Adicionar</w:t>
      </w:r>
      <w:r>
        <w:rPr>
          <w:color w:val="161718" w:themeColor="text1"/>
          <w:lang w:val="pt-PT"/>
        </w:rPr>
        <w:t xml:space="preserve"> C</w:t>
      </w:r>
      <w:r w:rsidR="004930DB" w:rsidRPr="00CF2D9C">
        <w:rPr>
          <w:color w:val="161718" w:themeColor="text1"/>
          <w:lang w:val="pt-PT"/>
        </w:rPr>
        <w:t>omprovativo</w:t>
      </w:r>
      <w:r w:rsidR="00CF2D9C" w:rsidRPr="00CF2D9C">
        <w:rPr>
          <w:color w:val="161718" w:themeColor="text1"/>
          <w:lang w:val="pt-PT"/>
        </w:rPr>
        <w:t xml:space="preserve"> não funcionam.</w:t>
      </w:r>
    </w:p>
    <w:p w:rsidR="004930DB" w:rsidRPr="00CF2D9C" w:rsidRDefault="004930D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 xml:space="preserve">Não certificar que o utilizador tem mais </w:t>
      </w:r>
      <w:r w:rsidR="00F641A9">
        <w:rPr>
          <w:color w:val="161718" w:themeColor="text1"/>
          <w:lang w:val="pt-PT"/>
        </w:rPr>
        <w:t xml:space="preserve">do </w:t>
      </w:r>
      <w:r w:rsidRPr="00CF2D9C">
        <w:rPr>
          <w:color w:val="161718" w:themeColor="text1"/>
          <w:lang w:val="pt-PT"/>
        </w:rPr>
        <w:t>que 18 anos.</w:t>
      </w:r>
    </w:p>
    <w:p w:rsidR="00F641A9" w:rsidRDefault="00F641A9" w:rsidP="00F641A9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>Maneira pouco eficaz de selecionar bebidas favoritas</w:t>
      </w:r>
      <w:r w:rsidR="004930DB" w:rsidRPr="00CF2D9C">
        <w:rPr>
          <w:color w:val="161718" w:themeColor="text1"/>
          <w:lang w:val="pt-PT"/>
        </w:rPr>
        <w:t>.</w:t>
      </w:r>
    </w:p>
    <w:p w:rsidR="004930DB" w:rsidRPr="00F641A9" w:rsidRDefault="00F641A9" w:rsidP="00F641A9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 xml:space="preserve">Textos misturados entre </w:t>
      </w:r>
      <w:r w:rsidR="004930DB" w:rsidRPr="00F641A9">
        <w:rPr>
          <w:color w:val="161718" w:themeColor="text1"/>
          <w:lang w:val="pt-PT"/>
        </w:rPr>
        <w:t xml:space="preserve">Inglês e </w:t>
      </w:r>
      <w:r w:rsidR="0093270B" w:rsidRPr="00F641A9">
        <w:rPr>
          <w:color w:val="161718" w:themeColor="text1"/>
          <w:lang w:val="pt-PT"/>
        </w:rPr>
        <w:t>português.</w:t>
      </w:r>
    </w:p>
    <w:p w:rsidR="004930DB" w:rsidRPr="00CF2D9C" w:rsidRDefault="004930D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>Dificuldade em interagir com o mapa (não poder selecionar markers)</w:t>
      </w:r>
    </w:p>
    <w:p w:rsidR="004930DB" w:rsidRPr="00CF2D9C" w:rsidRDefault="004930D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>Não ter a localização do utilizador.</w:t>
      </w:r>
    </w:p>
    <w:p w:rsidR="004930DB" w:rsidRPr="00CF2D9C" w:rsidRDefault="004930D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 xml:space="preserve">Nomes dos bares não se </w:t>
      </w:r>
      <w:r w:rsidR="00F641A9">
        <w:rPr>
          <w:color w:val="161718" w:themeColor="text1"/>
          <w:lang w:val="pt-PT"/>
        </w:rPr>
        <w:t xml:space="preserve">conseguem </w:t>
      </w:r>
      <w:r w:rsidRPr="00CF2D9C">
        <w:rPr>
          <w:color w:val="161718" w:themeColor="text1"/>
          <w:lang w:val="pt-PT"/>
        </w:rPr>
        <w:t>ler por completo</w:t>
      </w:r>
      <w:r w:rsidR="00F641A9">
        <w:rPr>
          <w:color w:val="161718" w:themeColor="text1"/>
          <w:lang w:val="pt-PT"/>
        </w:rPr>
        <w:t xml:space="preserve"> no menu bebidas</w:t>
      </w:r>
      <w:r w:rsidRPr="00CF2D9C">
        <w:rPr>
          <w:color w:val="161718" w:themeColor="text1"/>
          <w:lang w:val="pt-PT"/>
        </w:rPr>
        <w:t>.</w:t>
      </w:r>
    </w:p>
    <w:p w:rsidR="004930DB" w:rsidRPr="00CF2D9C" w:rsidRDefault="004930D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 xml:space="preserve">Dificuldade </w:t>
      </w:r>
      <w:r w:rsidR="00D7394B" w:rsidRPr="00CF2D9C">
        <w:rPr>
          <w:color w:val="161718" w:themeColor="text1"/>
          <w:lang w:val="pt-PT"/>
        </w:rPr>
        <w:t xml:space="preserve">em </w:t>
      </w:r>
      <w:r w:rsidR="00F641A9">
        <w:rPr>
          <w:color w:val="161718" w:themeColor="text1"/>
          <w:lang w:val="pt-PT"/>
        </w:rPr>
        <w:t>tornar a aplicação intuitiva para o utilizador</w:t>
      </w:r>
      <w:r w:rsidR="0093270B">
        <w:rPr>
          <w:color w:val="161718" w:themeColor="text1"/>
          <w:lang w:val="pt-PT"/>
        </w:rPr>
        <w:t xml:space="preserve"> </w:t>
      </w:r>
      <w:r w:rsidRPr="00CF2D9C">
        <w:rPr>
          <w:color w:val="161718" w:themeColor="text1"/>
          <w:lang w:val="pt-PT"/>
        </w:rPr>
        <w:t xml:space="preserve">(não </w:t>
      </w:r>
      <w:r w:rsidR="0018649A" w:rsidRPr="00CF2D9C">
        <w:rPr>
          <w:color w:val="161718" w:themeColor="text1"/>
          <w:lang w:val="pt-PT"/>
        </w:rPr>
        <w:t>sabe que carregar no botão PubF</w:t>
      </w:r>
      <w:r w:rsidRPr="00CF2D9C">
        <w:rPr>
          <w:color w:val="161718" w:themeColor="text1"/>
          <w:lang w:val="pt-PT"/>
        </w:rPr>
        <w:t>inder faz “refresh”).</w:t>
      </w:r>
    </w:p>
    <w:p w:rsidR="00D7394B" w:rsidRPr="00CF2D9C" w:rsidRDefault="00D7394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>Não aparecer mais informação no check new Requests. (observações que o utilizador coloca)</w:t>
      </w:r>
    </w:p>
    <w:p w:rsidR="00D7394B" w:rsidRPr="00CF2D9C" w:rsidRDefault="00D7394B" w:rsidP="00CF2D9C">
      <w:pPr>
        <w:pStyle w:val="ListParagraph"/>
        <w:numPr>
          <w:ilvl w:val="0"/>
          <w:numId w:val="4"/>
        </w:numPr>
        <w:rPr>
          <w:color w:val="161718" w:themeColor="text1"/>
          <w:lang w:val="pt-PT"/>
        </w:rPr>
      </w:pPr>
      <w:r w:rsidRPr="00CF2D9C">
        <w:rPr>
          <w:color w:val="161718" w:themeColor="text1"/>
          <w:lang w:val="pt-PT"/>
        </w:rPr>
        <w:t>Não poder selecionar bares pelos markers.</w:t>
      </w:r>
    </w:p>
    <w:p w:rsidR="00D7394B" w:rsidRDefault="00D7394B" w:rsidP="00E805D0">
      <w:pPr>
        <w:ind w:firstLine="720"/>
        <w:rPr>
          <w:color w:val="161718" w:themeColor="text1"/>
          <w:lang w:val="pt-PT"/>
        </w:rPr>
      </w:pPr>
    </w:p>
    <w:p w:rsidR="00D7394B" w:rsidRDefault="00D7394B" w:rsidP="00E805D0">
      <w:pPr>
        <w:ind w:firstLine="720"/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 xml:space="preserve">Pensamos que esta aplicação pode ser muito útil no futuro, principalmente para turistas. Podíamos transformar numa aplicação mobile, de forma a facilitar o seu uso e de forma a tornar útil a possibilidade de ter a localização real do utilizador. Pode se adicionar a possibilidade de o utilizador poder adicionar novos tipos de bebida e de novos tipos de bares. </w:t>
      </w:r>
      <w:r w:rsidR="001467F5">
        <w:rPr>
          <w:color w:val="161718" w:themeColor="text1"/>
          <w:lang w:val="pt-PT"/>
        </w:rPr>
        <w:t xml:space="preserve">Haver a possibilidade de adicionar comprovativos e observações quando se adicionam novas informações. Achamos que também seria essencial poder selecionar um bar pelo respetivo marcador. </w:t>
      </w:r>
    </w:p>
    <w:p w:rsidR="004930DB" w:rsidRDefault="004930DB" w:rsidP="00E805D0">
      <w:pPr>
        <w:ind w:firstLine="720"/>
        <w:rPr>
          <w:color w:val="161718" w:themeColor="text1"/>
          <w:lang w:val="pt-PT"/>
        </w:rPr>
      </w:pPr>
    </w:p>
    <w:p w:rsidR="0005048A" w:rsidRDefault="00E97F4A" w:rsidP="001467F5">
      <w:pPr>
        <w:rPr>
          <w:color w:val="161718" w:themeColor="text1"/>
          <w:lang w:val="pt-PT"/>
        </w:rPr>
      </w:pPr>
      <w:r>
        <w:rPr>
          <w:color w:val="161718" w:themeColor="text1"/>
          <w:lang w:val="pt-PT"/>
        </w:rPr>
        <w:tab/>
      </w:r>
      <w:r w:rsidR="0005048A">
        <w:rPr>
          <w:color w:val="161718" w:themeColor="text1"/>
          <w:lang w:val="pt-PT"/>
        </w:rPr>
        <w:t xml:space="preserve"> </w:t>
      </w:r>
    </w:p>
    <w:p w:rsidR="0005048A" w:rsidRPr="00DE4ECA" w:rsidRDefault="0005048A" w:rsidP="004B7E44">
      <w:pPr>
        <w:rPr>
          <w:color w:val="161718" w:themeColor="text1"/>
          <w:lang w:val="pt-PT"/>
        </w:rPr>
      </w:pPr>
    </w:p>
    <w:sectPr w:rsidR="0005048A" w:rsidRPr="00DE4ECA" w:rsidSect="004B7E44">
      <w:headerReference w:type="default" r:id="rId18"/>
      <w:footerReference w:type="default" r:id="rId19"/>
      <w:footerReference w:type="first" r:id="rId20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95A" w:rsidRDefault="004A795A" w:rsidP="004B7E44">
      <w:r>
        <w:separator/>
      </w:r>
    </w:p>
  </w:endnote>
  <w:endnote w:type="continuationSeparator" w:id="0">
    <w:p w:rsidR="004A795A" w:rsidRDefault="004A795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6A32" w:rsidRDefault="00E43C41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524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95A" w:rsidRDefault="004A795A" w:rsidP="004B7E44">
      <w:r>
        <w:separator/>
      </w:r>
    </w:p>
  </w:footnote>
  <w:footnote w:type="continuationSeparator" w:id="0">
    <w:p w:rsidR="004A795A" w:rsidRDefault="004A795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4B7E44" w:rsidRDefault="004B7E44" w:rsidP="004B7E44">
          <w:pPr>
            <w:pStyle w:val="Header"/>
          </w:pPr>
          <w:r>
            <w:rPr>
              <w:noProof/>
              <w:lang w:val="pt-PT" w:eastAsia="pt-PT"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635" b="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B7E44" w:rsidRPr="00BC1F50" w:rsidRDefault="004B7E44" w:rsidP="004B7E44">
                                <w:pPr>
                                  <w:jc w:val="center"/>
                                  <w:rPr>
                                    <w:b/>
                                    <w:color w:val="FFE400"/>
                                  </w:rPr>
                                </w:pPr>
                                <w:r w:rsidRPr="00BC1F50">
                                  <w:rPr>
                                    <w:b/>
                                    <w:color w:val="FFE400"/>
                                  </w:rPr>
                                  <w:fldChar w:fldCharType="begin"/>
                                </w:r>
                                <w:r w:rsidRPr="00BC1F50">
                                  <w:rPr>
                                    <w:b/>
                                    <w:color w:val="FFE400"/>
                                  </w:rPr>
                                  <w:instrText xml:space="preserve"> PAGE  \* Arabic  \* MERGEFORMAT </w:instrText>
                                </w:r>
                                <w:r w:rsidRPr="00BC1F50">
                                  <w:rPr>
                                    <w:b/>
                                    <w:color w:val="FFE400"/>
                                  </w:rPr>
                                  <w:fldChar w:fldCharType="separate"/>
                                </w:r>
                                <w:r w:rsidR="003E18CD">
                                  <w:rPr>
                                    <w:b/>
                                    <w:noProof/>
                                    <w:color w:val="FFE400"/>
                                  </w:rPr>
                                  <w:t>7</w:t>
                                </w:r>
                                <w:r w:rsidRPr="00BC1F50">
                                  <w:rPr>
                                    <w:b/>
                                    <w:color w:val="FFE400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" fillcolor="#161718 [3213]" stroked="f" strokeweight="2pt">
                    <v:textbox>
                      <w:txbxContent>
                        <w:p w:rsidR="004B7E44" w:rsidRPr="00BC1F50" w:rsidRDefault="004B7E44" w:rsidP="004B7E44">
                          <w:pPr>
                            <w:jc w:val="center"/>
                            <w:rPr>
                              <w:b/>
                              <w:color w:val="FFE400"/>
                            </w:rPr>
                          </w:pPr>
                          <w:r w:rsidRPr="00BC1F50">
                            <w:rPr>
                              <w:b/>
                              <w:color w:val="FFE400"/>
                            </w:rPr>
                            <w:fldChar w:fldCharType="begin"/>
                          </w:r>
                          <w:r w:rsidRPr="00BC1F50">
                            <w:rPr>
                              <w:b/>
                              <w:color w:val="FFE400"/>
                            </w:rPr>
                            <w:instrText xml:space="preserve"> PAGE  \* Arabic  \* MERGEFORMAT </w:instrText>
                          </w:r>
                          <w:r w:rsidRPr="00BC1F50">
                            <w:rPr>
                              <w:b/>
                              <w:color w:val="FFE400"/>
                            </w:rPr>
                            <w:fldChar w:fldCharType="separate"/>
                          </w:r>
                          <w:r w:rsidR="003E18CD">
                            <w:rPr>
                              <w:b/>
                              <w:noProof/>
                              <w:color w:val="FFE400"/>
                            </w:rPr>
                            <w:t>7</w:t>
                          </w:r>
                          <w:r w:rsidRPr="00BC1F50">
                            <w:rPr>
                              <w:b/>
                              <w:color w:val="FFE400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B28B3"/>
    <w:multiLevelType w:val="hybridMultilevel"/>
    <w:tmpl w:val="2F704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CB5373"/>
    <w:multiLevelType w:val="hybridMultilevel"/>
    <w:tmpl w:val="422A90C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2475FE"/>
    <w:multiLevelType w:val="multilevel"/>
    <w:tmpl w:val="A7C23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5D7F44"/>
    <w:multiLevelType w:val="multilevel"/>
    <w:tmpl w:val="75C6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ttachedTemplate r:id="rId1"/>
  <w:defaultTabStop w:val="720"/>
  <w:hyphenationZone w:val="425"/>
  <w:characterSpacingControl w:val="doNotCompress"/>
  <w:hdrShapeDefaults>
    <o:shapedefaults v:ext="edit" spidmax="2049">
      <o:colormru v:ext="edit" colors="#ffe400,#35353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CF8"/>
    <w:rsid w:val="0005048A"/>
    <w:rsid w:val="000D3C8E"/>
    <w:rsid w:val="000D541C"/>
    <w:rsid w:val="000E59AA"/>
    <w:rsid w:val="00115166"/>
    <w:rsid w:val="00134A4B"/>
    <w:rsid w:val="001467F5"/>
    <w:rsid w:val="001703E9"/>
    <w:rsid w:val="0018649A"/>
    <w:rsid w:val="001C35FC"/>
    <w:rsid w:val="001D1C5C"/>
    <w:rsid w:val="001E5272"/>
    <w:rsid w:val="0023720D"/>
    <w:rsid w:val="002436D4"/>
    <w:rsid w:val="00283C7B"/>
    <w:rsid w:val="00293B83"/>
    <w:rsid w:val="002F4707"/>
    <w:rsid w:val="00317C0B"/>
    <w:rsid w:val="00335601"/>
    <w:rsid w:val="003367D0"/>
    <w:rsid w:val="003554DB"/>
    <w:rsid w:val="0038317E"/>
    <w:rsid w:val="003B75DE"/>
    <w:rsid w:val="003C2961"/>
    <w:rsid w:val="003D1C7F"/>
    <w:rsid w:val="003E18CD"/>
    <w:rsid w:val="004253B6"/>
    <w:rsid w:val="004930DB"/>
    <w:rsid w:val="004A795A"/>
    <w:rsid w:val="004B7E44"/>
    <w:rsid w:val="004D5252"/>
    <w:rsid w:val="004F2B86"/>
    <w:rsid w:val="005A718F"/>
    <w:rsid w:val="00606C73"/>
    <w:rsid w:val="0066317B"/>
    <w:rsid w:val="006937DA"/>
    <w:rsid w:val="006A3CE7"/>
    <w:rsid w:val="006A4B3C"/>
    <w:rsid w:val="006E715D"/>
    <w:rsid w:val="00744656"/>
    <w:rsid w:val="007516CF"/>
    <w:rsid w:val="007A7555"/>
    <w:rsid w:val="008074CE"/>
    <w:rsid w:val="00830B2E"/>
    <w:rsid w:val="00832076"/>
    <w:rsid w:val="00896167"/>
    <w:rsid w:val="008B33BC"/>
    <w:rsid w:val="009120E9"/>
    <w:rsid w:val="00916520"/>
    <w:rsid w:val="0093270B"/>
    <w:rsid w:val="00945900"/>
    <w:rsid w:val="009C396C"/>
    <w:rsid w:val="00A11CF8"/>
    <w:rsid w:val="00A25246"/>
    <w:rsid w:val="00A36616"/>
    <w:rsid w:val="00A60C37"/>
    <w:rsid w:val="00A7707A"/>
    <w:rsid w:val="00AA75A1"/>
    <w:rsid w:val="00B572B4"/>
    <w:rsid w:val="00B63313"/>
    <w:rsid w:val="00B80FE5"/>
    <w:rsid w:val="00B907E8"/>
    <w:rsid w:val="00B91DBE"/>
    <w:rsid w:val="00BC1F50"/>
    <w:rsid w:val="00BE6F30"/>
    <w:rsid w:val="00C31229"/>
    <w:rsid w:val="00C36E4D"/>
    <w:rsid w:val="00C71AB9"/>
    <w:rsid w:val="00CC0C5B"/>
    <w:rsid w:val="00CF27A7"/>
    <w:rsid w:val="00CF2D9C"/>
    <w:rsid w:val="00CF6A32"/>
    <w:rsid w:val="00D227F2"/>
    <w:rsid w:val="00D26775"/>
    <w:rsid w:val="00D56CA9"/>
    <w:rsid w:val="00D7394B"/>
    <w:rsid w:val="00DB26A7"/>
    <w:rsid w:val="00DC771F"/>
    <w:rsid w:val="00DE2AE9"/>
    <w:rsid w:val="00DE4ECA"/>
    <w:rsid w:val="00E43C41"/>
    <w:rsid w:val="00E76CAD"/>
    <w:rsid w:val="00E805D0"/>
    <w:rsid w:val="00E94B5F"/>
    <w:rsid w:val="00E97F4A"/>
    <w:rsid w:val="00EB60DF"/>
    <w:rsid w:val="00EE664D"/>
    <w:rsid w:val="00F641A9"/>
    <w:rsid w:val="00FD0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e400,#353535"/>
    </o:shapedefaults>
    <o:shapelayout v:ext="edit">
      <o:idmap v:ext="edit" data="1"/>
    </o:shapelayout>
  </w:shapeDefaults>
  <w:decimalSymbol w:val=","/>
  <w:listSeparator w:val=";"/>
  <w15:chartTrackingRefBased/>
  <w15:docId w15:val="{063BB08B-80DE-4346-8B2D-72F7479C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3C29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03E9"/>
    <w:rPr>
      <w:color w:val="93C842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C1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pt-PT" w:eastAsia="pt-PT"/>
    </w:rPr>
  </w:style>
  <w:style w:type="character" w:customStyle="1" w:styleId="apple-tab-span">
    <w:name w:val="apple-tab-span"/>
    <w:basedOn w:val="DefaultParagraphFont"/>
    <w:rsid w:val="00BC1F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55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_000\AppData\Roaming\Microsoft\Templates\Business%20report%20(Professional%20design)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1</TotalTime>
  <Pages>11</Pages>
  <Words>1273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Oliveira</dc:creator>
  <cp:keywords/>
  <dc:description/>
  <cp:lastModifiedBy>Pedro Oliveira</cp:lastModifiedBy>
  <cp:revision>2</cp:revision>
  <dcterms:created xsi:type="dcterms:W3CDTF">2020-01-24T21:26:00Z</dcterms:created>
  <dcterms:modified xsi:type="dcterms:W3CDTF">2020-01-24T21:26:00Z</dcterms:modified>
</cp:coreProperties>
</file>